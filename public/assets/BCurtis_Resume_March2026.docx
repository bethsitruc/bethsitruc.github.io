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37AA3" w14:textId="77777777" w:rsidR="0099037E" w:rsidRPr="00E6214B" w:rsidRDefault="0099037E" w:rsidP="0099037E">
      <w:pPr>
        <w:pStyle w:val="Title"/>
        <w:rPr>
          <w:sz w:val="48"/>
          <w:szCs w:val="48"/>
        </w:rPr>
      </w:pPr>
      <w:bookmarkStart w:id="0" w:name="OLE_LINK1"/>
      <w:bookmarkStart w:id="1" w:name="OLE_LINK15"/>
      <w:r w:rsidRPr="00E6214B">
        <w:rPr>
          <w:sz w:val="48"/>
          <w:szCs w:val="48"/>
        </w:rPr>
        <w:t>Bethany Curtis</w:t>
      </w:r>
    </w:p>
    <w:p w14:paraId="3287AB0F" w14:textId="0AA00404" w:rsidR="00D52821" w:rsidRDefault="0099037E" w:rsidP="00244E69">
      <w:pPr>
        <w:pStyle w:val="ContactInfo"/>
      </w:pPr>
      <w:r w:rsidRPr="0099037E">
        <w:rPr>
          <w:rStyle w:val="Strong"/>
        </w:rPr>
        <w:t>Franklinton, NC | 703-501-9700 | beth.sitruc@icloud.com</w:t>
      </w:r>
      <w:r w:rsidRPr="0099037E">
        <w:rPr>
          <w:rStyle w:val="Strong"/>
        </w:rPr>
        <w:br/>
      </w:r>
      <w:r w:rsidR="00AA6875" w:rsidRPr="00AA6875">
        <w:rPr>
          <w:rStyle w:val="Heading3Char"/>
        </w:rPr>
        <w:t>LinkedIn</w:t>
      </w:r>
      <w:r w:rsidR="00AA6875" w:rsidRPr="00AA6875">
        <w:t>: linkedin.com/in/bethany-curtis-2988895</w:t>
      </w:r>
      <w:r w:rsidR="00D52821">
        <w:t>a</w:t>
      </w:r>
    </w:p>
    <w:p w14:paraId="687CF321" w14:textId="79D3198A" w:rsidR="0099037E" w:rsidRPr="0099037E" w:rsidRDefault="00AA6875" w:rsidP="00244E69">
      <w:pPr>
        <w:pStyle w:val="ContactInfo"/>
        <w:rPr>
          <w:rFonts w:ascii="Times New Roman" w:eastAsiaTheme="minorHAnsi" w:hAnsi="Times New Roman" w:cs="Times New Roman"/>
          <w:sz w:val="24"/>
          <w:szCs w:val="24"/>
        </w:rPr>
      </w:pPr>
      <w:r w:rsidRPr="00AA6875">
        <w:rPr>
          <w:rStyle w:val="Heading3Char"/>
        </w:rPr>
        <w:t>GitHub</w:t>
      </w:r>
      <w:r w:rsidRPr="00AA6875">
        <w:t>: github.com/</w:t>
      </w:r>
      <w:proofErr w:type="spellStart"/>
      <w:r w:rsidRPr="00AA6875">
        <w:t>bethsitruc</w:t>
      </w:r>
      <w:proofErr w:type="spellEnd"/>
      <w:r w:rsidR="00D52821" w:rsidRPr="00AA6875">
        <w:t xml:space="preserve"> ·</w:t>
      </w:r>
      <w:r w:rsidR="00D52821" w:rsidRPr="00D52821">
        <w:rPr>
          <w:rStyle w:val="Heading3Char"/>
        </w:rPr>
        <w:t xml:space="preserve"> </w:t>
      </w:r>
      <w:r w:rsidR="00D52821">
        <w:rPr>
          <w:rStyle w:val="Heading3Char"/>
        </w:rPr>
        <w:t>Website</w:t>
      </w:r>
      <w:r w:rsidR="00D52821" w:rsidRPr="00AA6875">
        <w:t xml:space="preserve">: </w:t>
      </w:r>
      <w:r w:rsidR="00D52821" w:rsidRPr="00D52821">
        <w:t>bethsitruc.github.io</w:t>
      </w:r>
    </w:p>
    <w:p w14:paraId="1A275E23" w14:textId="6AF1FA35" w:rsidR="00F11133" w:rsidRPr="00244E69" w:rsidRDefault="004B66C0" w:rsidP="00244E69">
      <w:pPr>
        <w:pStyle w:val="Heading1"/>
      </w:pPr>
      <w:r>
        <w:t>Professional Summary</w:t>
      </w:r>
    </w:p>
    <w:p w14:paraId="17A90BC8" w14:textId="2AD98754" w:rsidR="00E6214B" w:rsidRPr="00E6214B" w:rsidRDefault="00E6214B" w:rsidP="00E6214B">
      <w:pPr>
        <w:rPr>
          <w:rFonts w:eastAsia="Times New Roman"/>
        </w:rPr>
      </w:pPr>
      <w:r w:rsidRPr="00E6214B">
        <w:rPr>
          <w:rFonts w:eastAsia="Times New Roman"/>
        </w:rPr>
        <w:t>Technical leader with 10+ years of experience spanning engineering onboarding, delivery leadership, and AI-enabled data platform strategy. I’ve led initiatives across CI/CD pipeline development, cloud training environments, and data observability solutions that improve enterprise data trust and operational resilience. I enjoy working at the intersection of platform engineering, UX, and stakeholder alignment, partnering closely with teams to turn complex ideas into practical, high-impact solutions.</w:t>
      </w:r>
    </w:p>
    <w:p w14:paraId="34CB2BE5" w14:textId="77777777" w:rsidR="00E6214B" w:rsidRDefault="00E6214B" w:rsidP="00E6214B">
      <w:pPr>
        <w:rPr>
          <w:rFonts w:eastAsia="Times New Roman"/>
          <w:b/>
          <w:bCs/>
        </w:rPr>
      </w:pPr>
      <w:r w:rsidRPr="00E6214B">
        <w:rPr>
          <w:rFonts w:eastAsia="Times New Roman"/>
        </w:rPr>
        <w:t>I lead with a servant leadership mindset, focusing on team growth, psychological safety, and building sustainable, high-performing delivery cultures. My technical background includes Git-based development, Azure ecosystems, and applied AI tooling, alongside iOS and web projects that support education and personal growth. I’m especially interested in how AI can improve the way teams build and deliver software, and I actively use it to streamline workflows, accelerate delivery, and improve overall quality.</w:t>
      </w:r>
    </w:p>
    <w:p w14:paraId="5812B4A1" w14:textId="6876E8BB" w:rsidR="0013572C" w:rsidRPr="00244E69" w:rsidRDefault="0099037E" w:rsidP="00E6214B">
      <w:pPr>
        <w:pStyle w:val="Heading1"/>
      </w:pPr>
      <w:r w:rsidRPr="00244E69">
        <w:t>Skills</w:t>
      </w:r>
    </w:p>
    <w:bookmarkEnd w:id="0"/>
    <w:p w14:paraId="53F94D21" w14:textId="0C1FFAFC" w:rsidR="00F27119" w:rsidRDefault="00F27119" w:rsidP="00F27119">
      <w:r w:rsidRPr="00F27119">
        <w:rPr>
          <w:b/>
          <w:bCs/>
        </w:rPr>
        <w:t>Technical &amp; Development:</w:t>
      </w:r>
      <w:r>
        <w:t xml:space="preserve"> GitHub &amp; Git Workflows, GitHub Actions, CI/CD Pipelines, SDLC, Version Control &amp; Code Reviews, Java, JavaScript, TypeScript, Python, Swift, </w:t>
      </w:r>
      <w:proofErr w:type="spellStart"/>
      <w:r>
        <w:t>SwiftUI</w:t>
      </w:r>
      <w:proofErr w:type="spellEnd"/>
      <w:r>
        <w:t>, React, SQL, Node.js, HTML/CSS</w:t>
      </w:r>
      <w:r w:rsidR="009C58C7">
        <w:t xml:space="preserve">, </w:t>
      </w:r>
      <w:r w:rsidR="009C58C7" w:rsidRPr="009C58C7">
        <w:t>Data Observability, Data Quality Engineering</w:t>
      </w:r>
      <w:r w:rsidR="009C58C7">
        <w:t>, Machine Learning Integration</w:t>
      </w:r>
    </w:p>
    <w:p w14:paraId="03BDB1CE" w14:textId="575ED9C0" w:rsidR="00F27119" w:rsidRDefault="00F27119" w:rsidP="00F27119">
      <w:r w:rsidRPr="00F27119">
        <w:rPr>
          <w:b/>
          <w:bCs/>
        </w:rPr>
        <w:t>Cloud &amp; Platforms:</w:t>
      </w:r>
      <w:r>
        <w:t xml:space="preserve"> </w:t>
      </w:r>
      <w:r w:rsidR="009C58C7" w:rsidRPr="009C58C7">
        <w:t xml:space="preserve">Azure </w:t>
      </w:r>
      <w:r w:rsidR="009C58C7">
        <w:t>(</w:t>
      </w:r>
      <w:r w:rsidR="009C58C7" w:rsidRPr="009C58C7">
        <w:t>DevOps</w:t>
      </w:r>
      <w:r w:rsidR="009C58C7">
        <w:t>, Data &amp; Platform Services)</w:t>
      </w:r>
      <w:r w:rsidR="009C58C7" w:rsidRPr="009C58C7">
        <w:t xml:space="preserve">, Google Cloud, Oracle Cloud, OpenShift, Visual Studio, GitLab, Databricks, Apache Spark, Enterprise Data Platforms, </w:t>
      </w:r>
      <w:r w:rsidR="009C58C7">
        <w:t xml:space="preserve">Figma, </w:t>
      </w:r>
      <w:r w:rsidR="009C58C7" w:rsidRPr="009C58C7">
        <w:t>Data Observability Tooling, Trello, Wrike</w:t>
      </w:r>
    </w:p>
    <w:p w14:paraId="7B9D7896" w14:textId="651241EA" w:rsidR="00F27119" w:rsidRDefault="00F27119" w:rsidP="00F27119">
      <w:r w:rsidRPr="00F27119">
        <w:rPr>
          <w:b/>
          <w:bCs/>
        </w:rPr>
        <w:t>Leadership &amp; Project Management:</w:t>
      </w:r>
      <w:r>
        <w:t xml:space="preserve"> Agile/Scrum, Strategic Planning, Stakeholder &amp; Cross-Functional Collaboration, Governance &amp; Compliance, Business Continuity Planning</w:t>
      </w:r>
    </w:p>
    <w:p w14:paraId="118D7D6B" w14:textId="08778C59" w:rsidR="00F27119" w:rsidRDefault="00F27119" w:rsidP="00F27119">
      <w:r w:rsidRPr="00F27119">
        <w:rPr>
          <w:b/>
          <w:bCs/>
        </w:rPr>
        <w:t>Training &amp; Enablement:</w:t>
      </w:r>
      <w:r>
        <w:t xml:space="preserve"> Engineering Onboarding &amp; Training, Technical Content Development, Workshop Facilitation, Career Development &amp; Coaching, Presentation &amp; Public Speaking</w:t>
      </w:r>
    </w:p>
    <w:p w14:paraId="23BBF3D4" w14:textId="5FF7585E" w:rsidR="00D46381" w:rsidRDefault="00F27119" w:rsidP="00F27119">
      <w:r w:rsidRPr="00F27119">
        <w:rPr>
          <w:b/>
          <w:bCs/>
        </w:rPr>
        <w:t xml:space="preserve">AI &amp; </w:t>
      </w:r>
      <w:r w:rsidR="00D52821" w:rsidRPr="00D52821">
        <w:rPr>
          <w:b/>
          <w:bCs/>
        </w:rPr>
        <w:t>Engineering Workflows</w:t>
      </w:r>
      <w:r w:rsidRPr="00F27119">
        <w:rPr>
          <w:b/>
          <w:bCs/>
        </w:rPr>
        <w:t>:</w:t>
      </w:r>
      <w:r>
        <w:t xml:space="preserve"> Microsoft Copilot, GitHub Copilot, </w:t>
      </w:r>
      <w:r w:rsidR="004D4200">
        <w:t xml:space="preserve">Codex, </w:t>
      </w:r>
      <w:r w:rsidR="00D52821">
        <w:t xml:space="preserve">GitLab Copilot, </w:t>
      </w:r>
      <w:r>
        <w:t>ChatGPT, Apple Foundation Models</w:t>
      </w:r>
      <w:r w:rsidR="009C58C7">
        <w:t xml:space="preserve">, </w:t>
      </w:r>
      <w:r w:rsidR="009C58C7" w:rsidRPr="009C58C7">
        <w:t>ML-Driven Data Insights</w:t>
      </w:r>
    </w:p>
    <w:p w14:paraId="3A63240B" w14:textId="77777777" w:rsidR="00E6214B" w:rsidRPr="000846E7" w:rsidRDefault="00E6214B" w:rsidP="00F27119"/>
    <w:p w14:paraId="2A85B425" w14:textId="5495DFD1" w:rsidR="0099037E" w:rsidRDefault="0099037E" w:rsidP="000846E7">
      <w:pPr>
        <w:pStyle w:val="Heading1"/>
        <w:spacing w:before="240"/>
      </w:pPr>
      <w:r>
        <w:t>Experience</w:t>
      </w:r>
    </w:p>
    <w:p w14:paraId="1287F7E9" w14:textId="16D1B8EB" w:rsidR="00734AEC" w:rsidRDefault="00734AEC" w:rsidP="00734AEC">
      <w:pPr>
        <w:pStyle w:val="Heading2"/>
      </w:pPr>
      <w:r w:rsidRPr="00734AEC">
        <w:t>UBS – Associate Director, Tech Data Engineering</w:t>
      </w:r>
      <w:r>
        <w:t xml:space="preserve"> (</w:t>
      </w:r>
      <w:r w:rsidRPr="00734AEC">
        <w:t>Scrum Lead</w:t>
      </w:r>
      <w:r>
        <w:t>)</w:t>
      </w:r>
    </w:p>
    <w:p w14:paraId="053E5D8C" w14:textId="2C49EF7B" w:rsidR="00734AEC" w:rsidRPr="00F0706F" w:rsidRDefault="00734AEC" w:rsidP="00734AEC">
      <w:pPr>
        <w:pStyle w:val="Heading2"/>
      </w:pPr>
      <w:r>
        <w:rPr>
          <w:rStyle w:val="Heading3Char"/>
        </w:rPr>
        <w:t>November</w:t>
      </w:r>
      <w:r w:rsidRPr="00F0706F">
        <w:rPr>
          <w:rStyle w:val="Heading3Char"/>
        </w:rPr>
        <w:t xml:space="preserve"> 2025 - Present</w:t>
      </w:r>
    </w:p>
    <w:p w14:paraId="40551D2D" w14:textId="023363FA" w:rsidR="00734AEC" w:rsidRDefault="00734AEC" w:rsidP="00734AEC">
      <w:pPr>
        <w:pStyle w:val="ListBullet"/>
      </w:pPr>
      <w:r>
        <w:t>Lead agile delivery and technical strategy for Dobby, an AI-driven data observability platform leveraging knowledge graphs to automate data management, improve trust in data, and reduce platform downtime.</w:t>
      </w:r>
    </w:p>
    <w:p w14:paraId="54B74EDA" w14:textId="762132C1" w:rsidR="00734AEC" w:rsidRDefault="00734AEC" w:rsidP="00734AEC">
      <w:pPr>
        <w:pStyle w:val="ListBullet"/>
      </w:pPr>
      <w:r>
        <w:t>Serve as Scrum Lead across cross-functional engineering pods, driving sprint execution, backlog prioritization, dependency management, and continuous improvement of agile delivery practices.</w:t>
      </w:r>
    </w:p>
    <w:p w14:paraId="4830AA6C" w14:textId="13487B1C" w:rsidR="00734AEC" w:rsidRDefault="00734AEC" w:rsidP="00734AEC">
      <w:pPr>
        <w:pStyle w:val="ListBullet"/>
      </w:pPr>
      <w:r>
        <w:t>Partner with Product, UX, and Engineering to advance data quality, metadata enrichment, and ML model integration initiatives that improve reliability, discoverability, and usability of enterprise data assets.</w:t>
      </w:r>
    </w:p>
    <w:p w14:paraId="4C1D38EB" w14:textId="3E0B05BC" w:rsidR="00734AEC" w:rsidRDefault="00734AEC" w:rsidP="00734AEC">
      <w:pPr>
        <w:pStyle w:val="ListBullet"/>
      </w:pPr>
      <w:r>
        <w:lastRenderedPageBreak/>
        <w:t xml:space="preserve">Provide technical direction and people leadership, </w:t>
      </w:r>
      <w:r w:rsidR="00E6214B">
        <w:t>c</w:t>
      </w:r>
      <w:r w:rsidR="00E6214B" w:rsidRPr="00E6214B">
        <w:t>ontributing to solution design, architecture discussions, and technical decision-making across the platform</w:t>
      </w:r>
      <w:r>
        <w:t>, mentoring engineers, and aligning platform delivery with broader organizational data strategy.</w:t>
      </w:r>
    </w:p>
    <w:p w14:paraId="2B1FCE48" w14:textId="31DE5DA3" w:rsidR="00E6214B" w:rsidRPr="00E6214B" w:rsidRDefault="00E6214B" w:rsidP="00E6214B">
      <w:pPr>
        <w:pStyle w:val="ListBullet"/>
        <w:rPr>
          <w:rFonts w:eastAsia="Times New Roman"/>
        </w:rPr>
      </w:pPr>
      <w:bookmarkStart w:id="2" w:name="OLE_LINK6"/>
      <w:r w:rsidRPr="00E6214B">
        <w:rPr>
          <w:rFonts w:eastAsia="Times New Roman"/>
        </w:rPr>
        <w:t>Apply AI-driven approaches to data observability and engineering workflows, improving automation, platform reliability, and delivery efficiency</w:t>
      </w:r>
      <w:r>
        <w:rPr>
          <w:rFonts w:eastAsia="Times New Roman"/>
        </w:rPr>
        <w:t>.</w:t>
      </w:r>
    </w:p>
    <w:p w14:paraId="7E98AF75" w14:textId="0B10F599" w:rsidR="00D07D80" w:rsidRDefault="00F0706F" w:rsidP="00F0706F">
      <w:pPr>
        <w:pStyle w:val="Heading2"/>
      </w:pPr>
      <w:r w:rsidRPr="00F0706F">
        <w:t xml:space="preserve">GitHub - </w:t>
      </w:r>
      <w:bookmarkStart w:id="3" w:name="OLE_LINK4"/>
      <w:bookmarkStart w:id="4" w:name="OLE_LINK11"/>
      <w:r w:rsidRPr="00F0706F">
        <w:t>Senior Technical Project Manager, Engineering Training &amp; Development</w:t>
      </w:r>
      <w:bookmarkEnd w:id="3"/>
      <w:r w:rsidR="006571AD">
        <w:t xml:space="preserve"> (Contract)</w:t>
      </w:r>
    </w:p>
    <w:bookmarkEnd w:id="4"/>
    <w:p w14:paraId="4EF0FA37" w14:textId="049C87FF" w:rsidR="00F0706F" w:rsidRPr="00F0706F" w:rsidRDefault="00F0706F" w:rsidP="00F0706F">
      <w:pPr>
        <w:pStyle w:val="Heading2"/>
      </w:pPr>
      <w:r w:rsidRPr="00F0706F">
        <w:rPr>
          <w:rStyle w:val="Heading3Char"/>
        </w:rPr>
        <w:t xml:space="preserve">Mar 2025 </w:t>
      </w:r>
      <w:r w:rsidR="00734AEC">
        <w:rPr>
          <w:rStyle w:val="Heading3Char"/>
        </w:rPr>
        <w:t>–</w:t>
      </w:r>
      <w:r w:rsidRPr="00F0706F">
        <w:rPr>
          <w:rStyle w:val="Heading3Char"/>
        </w:rPr>
        <w:t xml:space="preserve"> </w:t>
      </w:r>
      <w:r w:rsidR="00734AEC">
        <w:rPr>
          <w:rStyle w:val="Heading3Char"/>
        </w:rPr>
        <w:t>September 2025</w:t>
      </w:r>
    </w:p>
    <w:p w14:paraId="1FE39016" w14:textId="7EA3C339" w:rsidR="00F27119" w:rsidRDefault="00F27119" w:rsidP="00F27119">
      <w:pPr>
        <w:pStyle w:val="ListBullet"/>
      </w:pPr>
      <w:bookmarkStart w:id="5" w:name="OLE_LINK12"/>
      <w:r>
        <w:t xml:space="preserve">Lead global </w:t>
      </w:r>
      <w:r w:rsidRPr="00913C67">
        <w:t xml:space="preserve">engineering </w:t>
      </w:r>
      <w:r>
        <w:t>onboarding programs providing self-serve labs, live training, and continuous support.</w:t>
      </w:r>
    </w:p>
    <w:p w14:paraId="781B5F33" w14:textId="248078AD" w:rsidR="00F27119" w:rsidRDefault="00F27119" w:rsidP="00F27119">
      <w:pPr>
        <w:pStyle w:val="ListBullet"/>
      </w:pPr>
      <w:r>
        <w:t>Automated onboarding prep with GitHub Actions + Python, accelerating new-hire ramp-up.</w:t>
      </w:r>
    </w:p>
    <w:p w14:paraId="4D20251B" w14:textId="46D78BEE" w:rsidR="00F27119" w:rsidRDefault="00F27119" w:rsidP="00F27119">
      <w:pPr>
        <w:pStyle w:val="ListBullet"/>
      </w:pPr>
      <w:r>
        <w:t>Aligned curriculum with quarterly releases in partnership with Product, Design, and SMEs.</w:t>
      </w:r>
    </w:p>
    <w:p w14:paraId="7E4D948C" w14:textId="21AB8ED6" w:rsidR="00F27119" w:rsidRPr="002C4CB0" w:rsidRDefault="00F27119" w:rsidP="00F27119">
      <w:pPr>
        <w:pStyle w:val="ListBullet"/>
      </w:pPr>
      <w:r>
        <w:t>Streamlined onboarding workflows using GitHub Copilot, reducing manual effort and improving documentation consistency.</w:t>
      </w:r>
    </w:p>
    <w:bookmarkEnd w:id="2"/>
    <w:bookmarkEnd w:id="5"/>
    <w:p w14:paraId="4B66BC2E" w14:textId="1AE85CAD" w:rsidR="00D07D80" w:rsidRDefault="00F0706F" w:rsidP="00913C67">
      <w:pPr>
        <w:pStyle w:val="Heading2"/>
      </w:pPr>
      <w:r w:rsidRPr="00F0706F">
        <w:t xml:space="preserve">Kyndryl - </w:t>
      </w:r>
      <w:r w:rsidR="00790B1E" w:rsidRPr="00790B1E">
        <w:t>Senior Manager, Engineering Management (titled “Delivery Management”)</w:t>
      </w:r>
    </w:p>
    <w:p w14:paraId="65A5C2E5" w14:textId="4C5DF402" w:rsidR="00F0706F" w:rsidRPr="00913C67" w:rsidRDefault="00F0706F" w:rsidP="00913C67">
      <w:pPr>
        <w:pStyle w:val="Heading2"/>
        <w:rPr>
          <w:rStyle w:val="Heading3Char"/>
          <w:rFonts w:eastAsiaTheme="minorEastAsia" w:cstheme="minorBidi"/>
          <w:color w:val="auto"/>
          <w:sz w:val="22"/>
        </w:rPr>
      </w:pPr>
      <w:r w:rsidRPr="00F0706F">
        <w:rPr>
          <w:rStyle w:val="Heading3Char"/>
        </w:rPr>
        <w:t>Sep 2021 – Mar 2025</w:t>
      </w:r>
    </w:p>
    <w:p w14:paraId="1B11B205" w14:textId="7A428E5E" w:rsidR="00F27119" w:rsidRDefault="00F27119" w:rsidP="00F27119">
      <w:pPr>
        <w:pStyle w:val="ListBullet"/>
      </w:pPr>
      <w:r>
        <w:t>Guided distributed engineering teams through CI/CD, Azure DevOps, and cloud modernization initiatives.</w:t>
      </w:r>
    </w:p>
    <w:p w14:paraId="10E72C48" w14:textId="18BC7F11" w:rsidR="00F27119" w:rsidRDefault="00F27119" w:rsidP="00F27119">
      <w:pPr>
        <w:pStyle w:val="ListBullet"/>
      </w:pPr>
      <w:r>
        <w:t>Directed annual performance reviews, salary planning, and professional development for cross-functional teams.</w:t>
      </w:r>
    </w:p>
    <w:p w14:paraId="0F9A7E0E" w14:textId="264204CA" w:rsidR="00F27119" w:rsidRDefault="00F27119" w:rsidP="00F27119">
      <w:pPr>
        <w:pStyle w:val="ListBullet"/>
      </w:pPr>
      <w:r>
        <w:t>Implemented governance and business continuity practices that reduced release risk and improved audit readiness.</w:t>
      </w:r>
    </w:p>
    <w:p w14:paraId="39815943" w14:textId="4B625B79" w:rsidR="00F27119" w:rsidRPr="002C4CB0" w:rsidRDefault="00F27119" w:rsidP="00F27119">
      <w:pPr>
        <w:pStyle w:val="ListBullet"/>
      </w:pPr>
      <w:r>
        <w:t>Incorporated Microsoft Copilot in Teams to compile and structure year-end performance data, improving reporting consistency and efficiency across management workflows.</w:t>
      </w:r>
    </w:p>
    <w:p w14:paraId="073782C1" w14:textId="63852BCD" w:rsidR="00D07D80" w:rsidRDefault="00F0706F" w:rsidP="00F0706F">
      <w:pPr>
        <w:pStyle w:val="Heading2"/>
      </w:pPr>
      <w:bookmarkStart w:id="6" w:name="OLE_LINK7"/>
      <w:r w:rsidRPr="00F0706F">
        <w:t xml:space="preserve">Maverick Solutions </w:t>
      </w:r>
      <w:bookmarkEnd w:id="6"/>
      <w:r w:rsidRPr="00F0706F">
        <w:t xml:space="preserve">- </w:t>
      </w:r>
      <w:bookmarkStart w:id="7" w:name="OLE_LINK18"/>
      <w:r w:rsidR="00F27119" w:rsidRPr="00F27119">
        <w:t>Curriculum &amp; Delivery Leadership (multiple roles)</w:t>
      </w:r>
      <w:bookmarkEnd w:id="7"/>
    </w:p>
    <w:p w14:paraId="28A5FE8C" w14:textId="5B23CB34" w:rsidR="00F0706F" w:rsidRPr="00F0706F" w:rsidRDefault="00F0706F" w:rsidP="00F0706F">
      <w:pPr>
        <w:pStyle w:val="Heading2"/>
      </w:pPr>
      <w:r w:rsidRPr="00F0706F">
        <w:rPr>
          <w:rStyle w:val="Heading3Char"/>
        </w:rPr>
        <w:t>Dec 2016 – Aug 2021</w:t>
      </w:r>
    </w:p>
    <w:p w14:paraId="223A489A" w14:textId="62152988" w:rsidR="00F27119" w:rsidRDefault="00F27119" w:rsidP="00F27119">
      <w:pPr>
        <w:pStyle w:val="ListBullet"/>
      </w:pPr>
      <w:r>
        <w:t>Directed teams to design and deliver enterprise Oracle Cloud training programs and live environments.</w:t>
      </w:r>
    </w:p>
    <w:p w14:paraId="30FFEFDF" w14:textId="443DACF4" w:rsidR="00F27119" w:rsidRDefault="00F27119" w:rsidP="00F27119">
      <w:pPr>
        <w:pStyle w:val="ListBullet"/>
      </w:pPr>
      <w:r>
        <w:t xml:space="preserve">Introduced workflow automation with </w:t>
      </w:r>
      <w:proofErr w:type="spellStart"/>
      <w:r>
        <w:t>LiquidPlanner</w:t>
      </w:r>
      <w:proofErr w:type="spellEnd"/>
      <w:r>
        <w:t>, Wrike, and Trello, accelerating curriculum updates.</w:t>
      </w:r>
    </w:p>
    <w:p w14:paraId="65A21321" w14:textId="16C7E772" w:rsidR="00F27119" w:rsidRDefault="00F27119" w:rsidP="00F27119">
      <w:pPr>
        <w:pStyle w:val="ListBullet"/>
      </w:pPr>
      <w:r>
        <w:t>Managed budgets, contractors, and reporting to ensure on-time, on-budget delivery.</w:t>
      </w:r>
    </w:p>
    <w:p w14:paraId="27E0C6CD" w14:textId="43FB7AD7" w:rsidR="00F27119" w:rsidRPr="00F0706F" w:rsidRDefault="00F27119" w:rsidP="00F27119">
      <w:pPr>
        <w:pStyle w:val="ListBullet"/>
      </w:pPr>
      <w:r>
        <w:t>Collaborated with clients and SMEs to scale subscription services and improve training accuracy.</w:t>
      </w:r>
    </w:p>
    <w:p w14:paraId="00A13A49" w14:textId="77777777" w:rsidR="00D07D80" w:rsidRDefault="00F0706F" w:rsidP="00F0706F">
      <w:pPr>
        <w:pStyle w:val="Heading2"/>
      </w:pPr>
      <w:r w:rsidRPr="00F0706F">
        <w:t xml:space="preserve">Apple - </w:t>
      </w:r>
      <w:bookmarkStart w:id="8" w:name="OLE_LINK8"/>
      <w:r w:rsidRPr="00F0706F">
        <w:t xml:space="preserve">Technical Specialist </w:t>
      </w:r>
      <w:bookmarkEnd w:id="8"/>
    </w:p>
    <w:p w14:paraId="5CB29DD0" w14:textId="62AC2200" w:rsidR="00F0706F" w:rsidRDefault="00F0706F" w:rsidP="00F0706F">
      <w:pPr>
        <w:pStyle w:val="Heading2"/>
      </w:pPr>
      <w:r w:rsidRPr="00F0706F">
        <w:rPr>
          <w:rStyle w:val="Heading3Char"/>
        </w:rPr>
        <w:t>A</w:t>
      </w:r>
      <w:r>
        <w:rPr>
          <w:rStyle w:val="Heading3Char"/>
        </w:rPr>
        <w:t>ug</w:t>
      </w:r>
      <w:r w:rsidRPr="00F0706F">
        <w:rPr>
          <w:rStyle w:val="Heading3Char"/>
        </w:rPr>
        <w:t xml:space="preserve"> 2016 – D</w:t>
      </w:r>
      <w:r>
        <w:rPr>
          <w:rStyle w:val="Heading3Char"/>
        </w:rPr>
        <w:t>ec</w:t>
      </w:r>
      <w:r w:rsidRPr="00F0706F">
        <w:rPr>
          <w:rStyle w:val="Heading3Char"/>
        </w:rPr>
        <w:t xml:space="preserve"> 2016</w:t>
      </w:r>
    </w:p>
    <w:p w14:paraId="43B4C674" w14:textId="08AD1832" w:rsidR="002C4CB0" w:rsidRPr="00F0706F" w:rsidRDefault="002C4CB0" w:rsidP="00F0706F">
      <w:pPr>
        <w:pStyle w:val="ListBullet"/>
        <w:rPr>
          <w:rFonts w:eastAsiaTheme="majorEastAsia"/>
        </w:rPr>
      </w:pPr>
      <w:r w:rsidRPr="002C4CB0">
        <w:rPr>
          <w:rFonts w:eastAsiaTheme="majorEastAsia"/>
        </w:rPr>
        <w:t>Provided customer-facing iOS/macOS troubleshooting, technology education, and empathetic support.</w:t>
      </w:r>
    </w:p>
    <w:p w14:paraId="49F7448C" w14:textId="284DFEEF" w:rsidR="00D07D80" w:rsidRDefault="00F0706F" w:rsidP="00F0706F">
      <w:pPr>
        <w:pStyle w:val="Heading2"/>
      </w:pPr>
      <w:r w:rsidRPr="00F0706F">
        <w:t xml:space="preserve">Red Hat </w:t>
      </w:r>
      <w:bookmarkStart w:id="9" w:name="OLE_LINK9"/>
      <w:r w:rsidRPr="00F0706F">
        <w:t>- Solution Engineer</w:t>
      </w:r>
      <w:bookmarkEnd w:id="9"/>
      <w:r w:rsidR="006571AD">
        <w:t xml:space="preserve"> (Contract)</w:t>
      </w:r>
    </w:p>
    <w:p w14:paraId="510ADF9E" w14:textId="623C9A45" w:rsidR="00F0706F" w:rsidRPr="00F0706F" w:rsidRDefault="00F0706F" w:rsidP="00F0706F">
      <w:pPr>
        <w:pStyle w:val="Heading2"/>
      </w:pPr>
      <w:r w:rsidRPr="00F0706F">
        <w:rPr>
          <w:rStyle w:val="Heading3Char"/>
        </w:rPr>
        <w:t>Jun 2015 - May 2016</w:t>
      </w:r>
    </w:p>
    <w:p w14:paraId="741EC1B6" w14:textId="4041E313" w:rsidR="002C4CB0" w:rsidRPr="00F0706F" w:rsidRDefault="002C4CB0" w:rsidP="00F0706F">
      <w:pPr>
        <w:pStyle w:val="ListBullet"/>
        <w:rPr>
          <w:rFonts w:eastAsiaTheme="majorEastAsia"/>
        </w:rPr>
      </w:pPr>
      <w:r w:rsidRPr="002C4CB0">
        <w:rPr>
          <w:rFonts w:eastAsiaTheme="majorEastAsia"/>
        </w:rPr>
        <w:t>Designed and implemented client solutions using HTML, CSS, MongoDB, Node.js, and REST APIs.</w:t>
      </w:r>
    </w:p>
    <w:p w14:paraId="7179ECE8" w14:textId="77777777" w:rsidR="00D07D80" w:rsidRDefault="00F0706F" w:rsidP="00F0706F">
      <w:pPr>
        <w:pStyle w:val="Heading2"/>
      </w:pPr>
      <w:r w:rsidRPr="00F0706F">
        <w:t xml:space="preserve">CACI - </w:t>
      </w:r>
      <w:bookmarkStart w:id="10" w:name="OLE_LINK10"/>
      <w:r w:rsidRPr="00F0706F">
        <w:t>Systems Programmer</w:t>
      </w:r>
      <w:bookmarkEnd w:id="10"/>
    </w:p>
    <w:p w14:paraId="3AC54D29" w14:textId="133EF642" w:rsidR="00F0706F" w:rsidRPr="00F0706F" w:rsidRDefault="00F0706F" w:rsidP="00F0706F">
      <w:pPr>
        <w:pStyle w:val="Heading2"/>
      </w:pPr>
      <w:r w:rsidRPr="00F0706F">
        <w:rPr>
          <w:rStyle w:val="Heading3Char"/>
        </w:rPr>
        <w:t>May 2013 – Jun 2015</w:t>
      </w:r>
    </w:p>
    <w:p w14:paraId="384DCD16" w14:textId="3BD65064" w:rsidR="002C4CB0" w:rsidRPr="00F0706F" w:rsidRDefault="002C4CB0" w:rsidP="00F0706F">
      <w:pPr>
        <w:pStyle w:val="ListBullet"/>
        <w:rPr>
          <w:rFonts w:eastAsiaTheme="majorEastAsia"/>
        </w:rPr>
      </w:pPr>
      <w:r w:rsidRPr="002C4CB0">
        <w:rPr>
          <w:rFonts w:eastAsiaTheme="majorEastAsia"/>
        </w:rPr>
        <w:t>Developed and maintained enterprise applications with Java, JavaScript, and SQL while ensuring compliance with government standards.</w:t>
      </w:r>
    </w:p>
    <w:p w14:paraId="7BB8F38E" w14:textId="77777777" w:rsidR="00F27119" w:rsidRDefault="00F27119" w:rsidP="00F27119">
      <w:pPr>
        <w:pStyle w:val="Heading1"/>
      </w:pPr>
      <w:r>
        <w:lastRenderedPageBreak/>
        <w:t>Personal &amp; Technical Projects</w:t>
      </w:r>
    </w:p>
    <w:p w14:paraId="069651DD" w14:textId="5B27250B" w:rsidR="00F27119" w:rsidRDefault="00F27119" w:rsidP="00F27119">
      <w:pPr>
        <w:pStyle w:val="Heading2"/>
      </w:pPr>
      <w:r>
        <w:t xml:space="preserve">Author Website </w:t>
      </w:r>
      <w:r w:rsidR="00734CB5">
        <w:t>Platform</w:t>
      </w:r>
      <w:r>
        <w:t xml:space="preserve"> – React, Vite, MDX, TypeScript, GitHub</w:t>
      </w:r>
    </w:p>
    <w:p w14:paraId="7D79499B" w14:textId="386A2318" w:rsidR="00734CB5" w:rsidRPr="00734CB5" w:rsidRDefault="00734CB5" w:rsidP="00734CB5">
      <w:pPr>
        <w:pStyle w:val="ListParagraph"/>
        <w:numPr>
          <w:ilvl w:val="0"/>
          <w:numId w:val="21"/>
        </w:numPr>
      </w:pPr>
      <w:r w:rsidRPr="00734CB5">
        <w:t>Rebuilt and modernized a legacy author website into a performant, accessible platform with a Markdown-driven content architecture</w:t>
      </w:r>
    </w:p>
    <w:p w14:paraId="3935E5FC" w14:textId="77777777" w:rsidR="00734CB5" w:rsidRDefault="00734CB5" w:rsidP="00734CB5">
      <w:pPr>
        <w:pStyle w:val="ListParagraph"/>
        <w:numPr>
          <w:ilvl w:val="0"/>
          <w:numId w:val="21"/>
        </w:numPr>
      </w:pPr>
      <w:r w:rsidRPr="00734CB5">
        <w:t>Designed for long-term scalability and maintainability, enabling streamlined publishing workflows and easier content management</w:t>
      </w:r>
    </w:p>
    <w:p w14:paraId="11B6C735" w14:textId="1A0126B0" w:rsidR="00F27119" w:rsidRDefault="006C7E53" w:rsidP="00734CB5">
      <w:pPr>
        <w:pStyle w:val="Heading2"/>
      </w:pPr>
      <w:r w:rsidRPr="006C7E53">
        <w:t xml:space="preserve">Grounded: Affirmation App (iOS &amp; Widget) </w:t>
      </w:r>
      <w:r>
        <w:t>-</w:t>
      </w:r>
      <w:r w:rsidRPr="006C7E53">
        <w:t xml:space="preserve"> Swift, </w:t>
      </w:r>
      <w:proofErr w:type="spellStart"/>
      <w:r w:rsidRPr="006C7E53">
        <w:t>SwiftUI</w:t>
      </w:r>
      <w:proofErr w:type="spellEnd"/>
      <w:r w:rsidRPr="006C7E53">
        <w:t xml:space="preserve">, </w:t>
      </w:r>
      <w:proofErr w:type="spellStart"/>
      <w:r w:rsidRPr="006C7E53">
        <w:t>WidgetKit</w:t>
      </w:r>
      <w:proofErr w:type="spellEnd"/>
      <w:r w:rsidRPr="006C7E53">
        <w:t xml:space="preserve">, </w:t>
      </w:r>
      <w:proofErr w:type="spellStart"/>
      <w:r w:rsidRPr="006C7E53">
        <w:t>CloudKit</w:t>
      </w:r>
      <w:proofErr w:type="spellEnd"/>
      <w:r w:rsidRPr="006C7E53">
        <w:t>, TestFlight</w:t>
      </w:r>
    </w:p>
    <w:p w14:paraId="44EC8524" w14:textId="2FD650CF" w:rsidR="006C7E53" w:rsidRDefault="006C7E53" w:rsidP="006C7E53">
      <w:pPr>
        <w:pStyle w:val="ListParagraph"/>
        <w:numPr>
          <w:ilvl w:val="0"/>
          <w:numId w:val="17"/>
        </w:numPr>
      </w:pPr>
      <w:r>
        <w:t>Designed, built, and launched a production iOS app with widgets, user-generated content, theming, and cross-device sync</w:t>
      </w:r>
    </w:p>
    <w:p w14:paraId="15F07D01" w14:textId="77777777" w:rsidR="00734CB5" w:rsidRDefault="006C7E53" w:rsidP="00734CB5">
      <w:pPr>
        <w:pStyle w:val="ListParagraph"/>
        <w:numPr>
          <w:ilvl w:val="0"/>
          <w:numId w:val="17"/>
        </w:numPr>
      </w:pPr>
      <w:r>
        <w:t>Managed full product lifecycle from ideation through App Store release and ongoing iteration via TestFlight</w:t>
      </w:r>
    </w:p>
    <w:p w14:paraId="4E335503" w14:textId="67CBF12F" w:rsidR="00734CB5" w:rsidRPr="006C7E53" w:rsidRDefault="00734CB5" w:rsidP="00734CB5">
      <w:pPr>
        <w:pStyle w:val="ListParagraph"/>
        <w:numPr>
          <w:ilvl w:val="0"/>
          <w:numId w:val="17"/>
        </w:numPr>
      </w:pPr>
      <w:r>
        <w:t>Incorporating AI-driven content generation and personalization workflows to enhance user experience</w:t>
      </w:r>
    </w:p>
    <w:p w14:paraId="2F086F36" w14:textId="3A2528A3" w:rsidR="00F27119" w:rsidRDefault="006C7E53" w:rsidP="006C7E53">
      <w:pPr>
        <w:pStyle w:val="Heading2"/>
      </w:pPr>
      <w:r w:rsidRPr="006C7E53">
        <w:t>Family Flashcards (iOS</w:t>
      </w:r>
      <w:r w:rsidR="00E6214B">
        <w:t xml:space="preserve">, </w:t>
      </w:r>
      <w:r w:rsidRPr="006C7E53">
        <w:t>Pre-Release)</w:t>
      </w:r>
      <w:r>
        <w:t xml:space="preserve"> - </w:t>
      </w:r>
      <w:r w:rsidR="00F27119">
        <w:t xml:space="preserve">Swift, </w:t>
      </w:r>
      <w:proofErr w:type="spellStart"/>
      <w:r w:rsidR="00F27119">
        <w:t>SwiftUI</w:t>
      </w:r>
      <w:proofErr w:type="spellEnd"/>
      <w:r w:rsidR="00F27119">
        <w:t xml:space="preserve">, </w:t>
      </w:r>
      <w:proofErr w:type="spellStart"/>
      <w:r w:rsidR="00F27119">
        <w:t>SwiftData</w:t>
      </w:r>
      <w:proofErr w:type="spellEnd"/>
      <w:r w:rsidR="00F27119">
        <w:t>, JSON</w:t>
      </w:r>
    </w:p>
    <w:p w14:paraId="569AD038" w14:textId="0E484E35" w:rsidR="006C7E53" w:rsidRDefault="006C7E53" w:rsidP="006C7E53">
      <w:pPr>
        <w:pStyle w:val="ListParagraph"/>
        <w:numPr>
          <w:ilvl w:val="0"/>
          <w:numId w:val="17"/>
        </w:numPr>
      </w:pPr>
      <w:r>
        <w:t>Designed and built an offline-first iOS learning app with learner profiles, deck library (ABCs, numbers, sight words, math), and guided study mode (“Again / Got It”)</w:t>
      </w:r>
    </w:p>
    <w:p w14:paraId="2C9A16C1" w14:textId="0FDF4DE3" w:rsidR="006C7E53" w:rsidRDefault="006C7E53" w:rsidP="006C7E53">
      <w:pPr>
        <w:pStyle w:val="ListParagraph"/>
        <w:numPr>
          <w:ilvl w:val="0"/>
          <w:numId w:val="17"/>
        </w:numPr>
      </w:pPr>
      <w:r>
        <w:t>Manag</w:t>
      </w:r>
      <w:r w:rsidR="00A22FD9">
        <w:t>ed</w:t>
      </w:r>
      <w:r>
        <w:t xml:space="preserve"> </w:t>
      </w:r>
      <w:r w:rsidR="00E6214B">
        <w:t xml:space="preserve">the </w:t>
      </w:r>
      <w:r>
        <w:t>full product lifecycle from ideation through pre-release, driving feature development including custom decks, OCR-based import from school materials, and ongoing UX iteration</w:t>
      </w:r>
    </w:p>
    <w:p w14:paraId="57FD4D39" w14:textId="7CF37C80" w:rsidR="006C7E53" w:rsidRDefault="006C7E53" w:rsidP="006C7E53">
      <w:pPr>
        <w:pStyle w:val="Heading2"/>
      </w:pPr>
      <w:r>
        <w:t>Friendly Competitions (iOS</w:t>
      </w:r>
      <w:r w:rsidR="00E6214B">
        <w:t xml:space="preserve">, </w:t>
      </w:r>
      <w:r>
        <w:t>Pre-Release)</w:t>
      </w:r>
      <w:r>
        <w:rPr>
          <w:rStyle w:val="s1"/>
        </w:rPr>
        <w:t xml:space="preserve"> – Swift, </w:t>
      </w:r>
      <w:proofErr w:type="spellStart"/>
      <w:r>
        <w:rPr>
          <w:rStyle w:val="s1"/>
        </w:rPr>
        <w:t>SwiftUI</w:t>
      </w:r>
      <w:proofErr w:type="spellEnd"/>
      <w:r>
        <w:rPr>
          <w:rStyle w:val="s1"/>
        </w:rPr>
        <w:t xml:space="preserve">, </w:t>
      </w:r>
      <w:proofErr w:type="spellStart"/>
      <w:r>
        <w:rPr>
          <w:rStyle w:val="s1"/>
        </w:rPr>
        <w:t>SwiftData</w:t>
      </w:r>
      <w:proofErr w:type="spellEnd"/>
    </w:p>
    <w:p w14:paraId="2B8857DA" w14:textId="62076E4D" w:rsidR="006C7E53" w:rsidRDefault="006C7E53" w:rsidP="006C7E53">
      <w:pPr>
        <w:pStyle w:val="ListParagraph"/>
        <w:numPr>
          <w:ilvl w:val="0"/>
          <w:numId w:val="17"/>
        </w:numPr>
      </w:pPr>
      <w:r>
        <w:t>Designed and built an offline-first iOS app for running casual judging events (e.g., food, drinks, art) with customizable categories, rank-based scoring, and real-time standings</w:t>
      </w:r>
    </w:p>
    <w:p w14:paraId="21ACF1CD" w14:textId="3B5B791A" w:rsidR="006C7E53" w:rsidRDefault="006C7E53" w:rsidP="006C7E53">
      <w:pPr>
        <w:pStyle w:val="ListParagraph"/>
        <w:numPr>
          <w:ilvl w:val="0"/>
          <w:numId w:val="17"/>
        </w:numPr>
      </w:pPr>
      <w:r>
        <w:t xml:space="preserve">Developed </w:t>
      </w:r>
      <w:r w:rsidR="00E6214B">
        <w:t xml:space="preserve">the </w:t>
      </w:r>
      <w:r>
        <w:t>end-to-end product experience including guided event creation, multi-mode voting (pass-the-phone and invite code), photo-assisted judging, and shareable results</w:t>
      </w:r>
    </w:p>
    <w:p w14:paraId="3B4BFFD8" w14:textId="5A4FA9A3" w:rsidR="00F0706F" w:rsidRPr="00F0706F" w:rsidRDefault="00913C67" w:rsidP="00F0706F">
      <w:pPr>
        <w:pStyle w:val="Heading1"/>
      </w:pPr>
      <w:r>
        <w:t>Education</w:t>
      </w:r>
    </w:p>
    <w:p w14:paraId="6DA2E75E" w14:textId="77777777" w:rsidR="00F0706F" w:rsidRPr="00F0706F" w:rsidRDefault="00F0706F" w:rsidP="00F0706F">
      <w:pPr>
        <w:pStyle w:val="Heading2"/>
      </w:pPr>
      <w:r w:rsidRPr="00F0706F">
        <w:t>B.S. Computer Science, University of Mary Washington - 2013</w:t>
      </w:r>
    </w:p>
    <w:p w14:paraId="1D93028D" w14:textId="7CED05FD" w:rsidR="00F0706F" w:rsidRPr="00F0706F" w:rsidRDefault="00F0706F" w:rsidP="009E2873">
      <w:pPr>
        <w:pStyle w:val="ListBullet"/>
        <w:rPr>
          <w:rFonts w:eastAsiaTheme="majorEastAsia"/>
        </w:rPr>
      </w:pPr>
      <w:r w:rsidRPr="00F0706F">
        <w:rPr>
          <w:rFonts w:eastAsiaTheme="majorEastAsia"/>
        </w:rPr>
        <w:t xml:space="preserve">Departmental </w:t>
      </w:r>
      <w:r w:rsidRPr="009E2873">
        <w:t>Honors</w:t>
      </w:r>
      <w:r w:rsidRPr="00F0706F">
        <w:rPr>
          <w:rFonts w:eastAsiaTheme="majorEastAsia"/>
        </w:rPr>
        <w:t xml:space="preserve"> </w:t>
      </w:r>
      <w:r w:rsidR="009E2873">
        <w:rPr>
          <w:rFonts w:eastAsiaTheme="majorEastAsia"/>
        </w:rPr>
        <w:t>|</w:t>
      </w:r>
      <w:r w:rsidRPr="00F0706F">
        <w:rPr>
          <w:rFonts w:eastAsiaTheme="majorEastAsia"/>
        </w:rPr>
        <w:t xml:space="preserve"> Asian Studies minor </w:t>
      </w:r>
      <w:r w:rsidR="009E2873">
        <w:rPr>
          <w:rFonts w:eastAsiaTheme="majorEastAsia"/>
        </w:rPr>
        <w:t>|</w:t>
      </w:r>
      <w:r w:rsidRPr="00F0706F">
        <w:rPr>
          <w:rFonts w:eastAsiaTheme="majorEastAsia"/>
        </w:rPr>
        <w:t xml:space="preserve"> Chi Beta Phi </w:t>
      </w:r>
      <w:r w:rsidR="009E2873">
        <w:rPr>
          <w:rFonts w:eastAsiaTheme="majorEastAsia"/>
        </w:rPr>
        <w:t xml:space="preserve">| </w:t>
      </w:r>
      <w:r w:rsidRPr="00F0706F">
        <w:rPr>
          <w:rFonts w:eastAsiaTheme="majorEastAsia"/>
        </w:rPr>
        <w:t xml:space="preserve">President, PERL (Women in CS) </w:t>
      </w:r>
      <w:r w:rsidR="009E2873">
        <w:rPr>
          <w:rFonts w:eastAsiaTheme="majorEastAsia"/>
        </w:rPr>
        <w:t xml:space="preserve">| </w:t>
      </w:r>
      <w:r w:rsidRPr="00F0706F">
        <w:rPr>
          <w:rFonts w:eastAsiaTheme="majorEastAsia"/>
        </w:rPr>
        <w:t xml:space="preserve">Circle K </w:t>
      </w:r>
      <w:r w:rsidR="009E2873">
        <w:rPr>
          <w:rFonts w:eastAsiaTheme="majorEastAsia"/>
        </w:rPr>
        <w:t>|</w:t>
      </w:r>
      <w:r w:rsidRPr="00F0706F">
        <w:rPr>
          <w:rFonts w:eastAsiaTheme="majorEastAsia"/>
        </w:rPr>
        <w:t xml:space="preserve"> NSCS</w:t>
      </w:r>
    </w:p>
    <w:bookmarkEnd w:id="1"/>
    <w:p w14:paraId="1FB042ED" w14:textId="77777777" w:rsidR="002C4CB0" w:rsidRPr="0013572C" w:rsidRDefault="002C4CB0" w:rsidP="002C4CB0">
      <w:pPr>
        <w:pStyle w:val="ListBullet"/>
        <w:numPr>
          <w:ilvl w:val="0"/>
          <w:numId w:val="0"/>
        </w:numPr>
      </w:pPr>
    </w:p>
    <w:sectPr w:rsidR="002C4CB0" w:rsidRPr="0013572C" w:rsidSect="008A5EBC">
      <w:footerReference w:type="default" r:id="rId9"/>
      <w:pgSz w:w="12240" w:h="15840" w:code="1"/>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3B107" w14:textId="77777777" w:rsidR="008663CD" w:rsidRDefault="008663CD" w:rsidP="00725803">
      <w:pPr>
        <w:spacing w:after="0"/>
      </w:pPr>
      <w:r>
        <w:separator/>
      </w:r>
    </w:p>
  </w:endnote>
  <w:endnote w:type="continuationSeparator" w:id="0">
    <w:p w14:paraId="1433C91C" w14:textId="77777777" w:rsidR="008663CD" w:rsidRDefault="008663CD"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7A90" w14:textId="2E0D95E3" w:rsidR="005A4A49" w:rsidRDefault="005A4A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6AB74" w14:textId="77777777" w:rsidR="008663CD" w:rsidRDefault="008663CD" w:rsidP="00725803">
      <w:pPr>
        <w:spacing w:after="0"/>
      </w:pPr>
      <w:r>
        <w:separator/>
      </w:r>
    </w:p>
  </w:footnote>
  <w:footnote w:type="continuationSeparator" w:id="0">
    <w:p w14:paraId="01CE388B" w14:textId="77777777" w:rsidR="008663CD" w:rsidRDefault="008663CD" w:rsidP="007258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62A0232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E13763"/>
    <w:multiLevelType w:val="hybridMultilevel"/>
    <w:tmpl w:val="347A8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2A3397"/>
    <w:multiLevelType w:val="hybridMultilevel"/>
    <w:tmpl w:val="740EE1B2"/>
    <w:lvl w:ilvl="0" w:tplc="689826A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68683D"/>
    <w:multiLevelType w:val="multilevel"/>
    <w:tmpl w:val="95F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82C83"/>
    <w:multiLevelType w:val="hybridMultilevel"/>
    <w:tmpl w:val="95BE3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156082" w:themeColor="accent1"/>
        <w:sz w:val="24"/>
      </w:rPr>
    </w:lvl>
    <w:lvl w:ilvl="1">
      <w:start w:val="1"/>
      <w:numFmt w:val="bullet"/>
      <w:lvlText w:val="o"/>
      <w:lvlJc w:val="left"/>
      <w:pPr>
        <w:ind w:left="720" w:hanging="360"/>
      </w:pPr>
      <w:rPr>
        <w:rFonts w:ascii="Courier New" w:hAnsi="Courier New" w:hint="default"/>
        <w:color w:val="156082" w:themeColor="accent1"/>
      </w:rPr>
    </w:lvl>
    <w:lvl w:ilvl="2">
      <w:start w:val="1"/>
      <w:numFmt w:val="bullet"/>
      <w:lvlText w:val=""/>
      <w:lvlJc w:val="left"/>
      <w:pPr>
        <w:ind w:left="1080" w:hanging="360"/>
      </w:pPr>
      <w:rPr>
        <w:rFonts w:ascii="Wingdings" w:hAnsi="Wingdings" w:hint="default"/>
        <w:color w:val="156082"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4"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156082"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28823A9"/>
    <w:multiLevelType w:val="hybridMultilevel"/>
    <w:tmpl w:val="9DEAB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E8733E"/>
    <w:multiLevelType w:val="hybridMultilevel"/>
    <w:tmpl w:val="B708480A"/>
    <w:lvl w:ilvl="0" w:tplc="04090001">
      <w:start w:val="1"/>
      <w:numFmt w:val="bullet"/>
      <w:lvlText w:val=""/>
      <w:lvlJc w:val="left"/>
      <w:pPr>
        <w:ind w:left="720" w:hanging="360"/>
      </w:pPr>
      <w:rPr>
        <w:rFonts w:ascii="Symbol" w:hAnsi="Symbol" w:hint="default"/>
      </w:rPr>
    </w:lvl>
    <w:lvl w:ilvl="1" w:tplc="C734A82C">
      <w:numFmt w:val="bullet"/>
      <w:lvlText w:val="•"/>
      <w:lvlJc w:val="left"/>
      <w:pPr>
        <w:ind w:left="1440" w:hanging="36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7958E7"/>
    <w:multiLevelType w:val="hybridMultilevel"/>
    <w:tmpl w:val="CFAA3BC8"/>
    <w:lvl w:ilvl="0" w:tplc="CEF4173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5F1E65"/>
    <w:multiLevelType w:val="multilevel"/>
    <w:tmpl w:val="9642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432874"/>
    <w:multiLevelType w:val="hybridMultilevel"/>
    <w:tmpl w:val="571AF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4232514">
    <w:abstractNumId w:val="13"/>
  </w:num>
  <w:num w:numId="2" w16cid:durableId="762920731">
    <w:abstractNumId w:val="7"/>
  </w:num>
  <w:num w:numId="3" w16cid:durableId="2128891363">
    <w:abstractNumId w:val="6"/>
  </w:num>
  <w:num w:numId="4" w16cid:durableId="19198982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6711504">
    <w:abstractNumId w:val="8"/>
  </w:num>
  <w:num w:numId="6" w16cid:durableId="458768913">
    <w:abstractNumId w:val="14"/>
  </w:num>
  <w:num w:numId="7" w16cid:durableId="1257441017">
    <w:abstractNumId w:val="5"/>
  </w:num>
  <w:num w:numId="8" w16cid:durableId="953753115">
    <w:abstractNumId w:val="4"/>
  </w:num>
  <w:num w:numId="9" w16cid:durableId="1291325322">
    <w:abstractNumId w:val="3"/>
  </w:num>
  <w:num w:numId="10" w16cid:durableId="413403705">
    <w:abstractNumId w:val="2"/>
  </w:num>
  <w:num w:numId="11" w16cid:durableId="67922678">
    <w:abstractNumId w:val="1"/>
  </w:num>
  <w:num w:numId="12" w16cid:durableId="644704474">
    <w:abstractNumId w:val="0"/>
  </w:num>
  <w:num w:numId="13" w16cid:durableId="1977641533">
    <w:abstractNumId w:val="17"/>
  </w:num>
  <w:num w:numId="14" w16cid:durableId="712777185">
    <w:abstractNumId w:val="19"/>
  </w:num>
  <w:num w:numId="15" w16cid:durableId="1886018853">
    <w:abstractNumId w:val="11"/>
  </w:num>
  <w:num w:numId="16" w16cid:durableId="1476991211">
    <w:abstractNumId w:val="18"/>
  </w:num>
  <w:num w:numId="17" w16cid:durableId="1285884116">
    <w:abstractNumId w:val="16"/>
  </w:num>
  <w:num w:numId="18" w16cid:durableId="1383868169">
    <w:abstractNumId w:val="15"/>
  </w:num>
  <w:num w:numId="19" w16cid:durableId="752970392">
    <w:abstractNumId w:val="9"/>
  </w:num>
  <w:num w:numId="20" w16cid:durableId="644965697">
    <w:abstractNumId w:val="10"/>
  </w:num>
  <w:num w:numId="21" w16cid:durableId="5226675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A14"/>
    <w:rsid w:val="00025E77"/>
    <w:rsid w:val="00027312"/>
    <w:rsid w:val="000645F2"/>
    <w:rsid w:val="00075A1D"/>
    <w:rsid w:val="00082F03"/>
    <w:rsid w:val="000835A0"/>
    <w:rsid w:val="000846E7"/>
    <w:rsid w:val="000934A2"/>
    <w:rsid w:val="000B0769"/>
    <w:rsid w:val="000D4A29"/>
    <w:rsid w:val="00115505"/>
    <w:rsid w:val="0013572C"/>
    <w:rsid w:val="001726CF"/>
    <w:rsid w:val="001A0E90"/>
    <w:rsid w:val="001B0955"/>
    <w:rsid w:val="001E17E0"/>
    <w:rsid w:val="00227784"/>
    <w:rsid w:val="0023705D"/>
    <w:rsid w:val="00244E69"/>
    <w:rsid w:val="00250A31"/>
    <w:rsid w:val="00251C13"/>
    <w:rsid w:val="00260A71"/>
    <w:rsid w:val="002922D0"/>
    <w:rsid w:val="002B454A"/>
    <w:rsid w:val="002C4CB0"/>
    <w:rsid w:val="0030325C"/>
    <w:rsid w:val="00340B03"/>
    <w:rsid w:val="0035380A"/>
    <w:rsid w:val="00380AE7"/>
    <w:rsid w:val="00382222"/>
    <w:rsid w:val="00382B40"/>
    <w:rsid w:val="003A6943"/>
    <w:rsid w:val="003C3F70"/>
    <w:rsid w:val="00410BA2"/>
    <w:rsid w:val="00434074"/>
    <w:rsid w:val="00463C3B"/>
    <w:rsid w:val="004937AE"/>
    <w:rsid w:val="00493CE6"/>
    <w:rsid w:val="004B66C0"/>
    <w:rsid w:val="004D4200"/>
    <w:rsid w:val="004E1E99"/>
    <w:rsid w:val="004E2970"/>
    <w:rsid w:val="005026DD"/>
    <w:rsid w:val="00513EFC"/>
    <w:rsid w:val="0051579F"/>
    <w:rsid w:val="0052113B"/>
    <w:rsid w:val="00564951"/>
    <w:rsid w:val="00573BF9"/>
    <w:rsid w:val="00584077"/>
    <w:rsid w:val="005A4A49"/>
    <w:rsid w:val="005B1D68"/>
    <w:rsid w:val="005C2C4C"/>
    <w:rsid w:val="005F2D92"/>
    <w:rsid w:val="00611B37"/>
    <w:rsid w:val="00620EA7"/>
    <w:rsid w:val="006252B4"/>
    <w:rsid w:val="00646BA2"/>
    <w:rsid w:val="006571AD"/>
    <w:rsid w:val="00662303"/>
    <w:rsid w:val="00675EA0"/>
    <w:rsid w:val="0069453A"/>
    <w:rsid w:val="006B2B25"/>
    <w:rsid w:val="006C08A0"/>
    <w:rsid w:val="006C47D8"/>
    <w:rsid w:val="006C7E53"/>
    <w:rsid w:val="006D2D08"/>
    <w:rsid w:val="006F26A2"/>
    <w:rsid w:val="0070237E"/>
    <w:rsid w:val="00704A60"/>
    <w:rsid w:val="00725803"/>
    <w:rsid w:val="00725CB5"/>
    <w:rsid w:val="007307A3"/>
    <w:rsid w:val="00734AEC"/>
    <w:rsid w:val="00734CB5"/>
    <w:rsid w:val="00752315"/>
    <w:rsid w:val="00760547"/>
    <w:rsid w:val="00762A89"/>
    <w:rsid w:val="00790B1E"/>
    <w:rsid w:val="007B706A"/>
    <w:rsid w:val="00857E6B"/>
    <w:rsid w:val="008663CD"/>
    <w:rsid w:val="00887EC1"/>
    <w:rsid w:val="008968C4"/>
    <w:rsid w:val="008A01F0"/>
    <w:rsid w:val="008A5EBC"/>
    <w:rsid w:val="008D7C1C"/>
    <w:rsid w:val="008F61FC"/>
    <w:rsid w:val="00900392"/>
    <w:rsid w:val="00913C67"/>
    <w:rsid w:val="0092291B"/>
    <w:rsid w:val="00931655"/>
    <w:rsid w:val="00932D92"/>
    <w:rsid w:val="00945AAE"/>
    <w:rsid w:val="0095272C"/>
    <w:rsid w:val="00972024"/>
    <w:rsid w:val="0099037E"/>
    <w:rsid w:val="009A0E2F"/>
    <w:rsid w:val="009A32E6"/>
    <w:rsid w:val="009C58C7"/>
    <w:rsid w:val="009E2873"/>
    <w:rsid w:val="009F04D2"/>
    <w:rsid w:val="009F1BCE"/>
    <w:rsid w:val="009F2BA7"/>
    <w:rsid w:val="009F41D6"/>
    <w:rsid w:val="009F6DA0"/>
    <w:rsid w:val="00A01182"/>
    <w:rsid w:val="00A07CCF"/>
    <w:rsid w:val="00A22FD9"/>
    <w:rsid w:val="00A23402"/>
    <w:rsid w:val="00A26120"/>
    <w:rsid w:val="00AA6875"/>
    <w:rsid w:val="00AC1000"/>
    <w:rsid w:val="00AD13CB"/>
    <w:rsid w:val="00AD3FD8"/>
    <w:rsid w:val="00B370A8"/>
    <w:rsid w:val="00B452BE"/>
    <w:rsid w:val="00B62AC1"/>
    <w:rsid w:val="00B72731"/>
    <w:rsid w:val="00B8652C"/>
    <w:rsid w:val="00BC7376"/>
    <w:rsid w:val="00BD669A"/>
    <w:rsid w:val="00C13F2B"/>
    <w:rsid w:val="00C43D65"/>
    <w:rsid w:val="00C84833"/>
    <w:rsid w:val="00C86A16"/>
    <w:rsid w:val="00C9044F"/>
    <w:rsid w:val="00CD14D0"/>
    <w:rsid w:val="00CD24A6"/>
    <w:rsid w:val="00D07D80"/>
    <w:rsid w:val="00D2420D"/>
    <w:rsid w:val="00D30382"/>
    <w:rsid w:val="00D413F9"/>
    <w:rsid w:val="00D44E50"/>
    <w:rsid w:val="00D46381"/>
    <w:rsid w:val="00D52821"/>
    <w:rsid w:val="00D82FFA"/>
    <w:rsid w:val="00D90060"/>
    <w:rsid w:val="00D92B95"/>
    <w:rsid w:val="00DB167E"/>
    <w:rsid w:val="00DB5086"/>
    <w:rsid w:val="00DE09B8"/>
    <w:rsid w:val="00DF0A14"/>
    <w:rsid w:val="00E03F71"/>
    <w:rsid w:val="00E154B5"/>
    <w:rsid w:val="00E232F0"/>
    <w:rsid w:val="00E52791"/>
    <w:rsid w:val="00E6214B"/>
    <w:rsid w:val="00E83195"/>
    <w:rsid w:val="00EB41C5"/>
    <w:rsid w:val="00EF1C89"/>
    <w:rsid w:val="00F00A4F"/>
    <w:rsid w:val="00F0706F"/>
    <w:rsid w:val="00F11133"/>
    <w:rsid w:val="00F21C0E"/>
    <w:rsid w:val="00F22436"/>
    <w:rsid w:val="00F27119"/>
    <w:rsid w:val="00F33CD8"/>
    <w:rsid w:val="00F6668A"/>
    <w:rsid w:val="00F76426"/>
    <w:rsid w:val="00F85D11"/>
    <w:rsid w:val="00F94391"/>
    <w:rsid w:val="00FA1F47"/>
    <w:rsid w:val="00FA3FA1"/>
    <w:rsid w:val="00FD1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95594"/>
  <w15:chartTrackingRefBased/>
  <w15:docId w15:val="{ECDA0718-0E14-174C-99C3-D226DB3D8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E69"/>
    <w:pPr>
      <w:spacing w:before="120" w:after="120" w:line="240" w:lineRule="auto"/>
    </w:pPr>
  </w:style>
  <w:style w:type="paragraph" w:styleId="Heading1">
    <w:name w:val="heading 1"/>
    <w:basedOn w:val="Normal"/>
    <w:next w:val="Normal"/>
    <w:link w:val="Heading1Char"/>
    <w:uiPriority w:val="9"/>
    <w:qFormat/>
    <w:rsid w:val="00244E69"/>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244E69"/>
    <w:pPr>
      <w:keepNext/>
      <w:keepLines/>
      <w:outlineLvl w:val="1"/>
    </w:pPr>
    <w:rPr>
      <w:rFonts w:asciiTheme="majorHAnsi" w:eastAsiaTheme="majorEastAsia" w:hAnsiTheme="majorHAnsi" w:cstheme="majorBidi"/>
      <w:b/>
      <w:bCs/>
      <w:color w:val="156082" w:themeColor="accent1"/>
      <w:sz w:val="24"/>
      <w:szCs w:val="26"/>
    </w:rPr>
  </w:style>
  <w:style w:type="paragraph" w:styleId="Heading3">
    <w:name w:val="heading 3"/>
    <w:basedOn w:val="Normal"/>
    <w:next w:val="Normal"/>
    <w:link w:val="Heading3Char"/>
    <w:uiPriority w:val="9"/>
    <w:unhideWhenUsed/>
    <w:qFormat/>
    <w:rsid w:val="00244E69"/>
    <w:pPr>
      <w:keepNext/>
      <w:keepLines/>
      <w:outlineLvl w:val="2"/>
    </w:pPr>
    <w:rPr>
      <w:rFonts w:eastAsiaTheme="majorEastAsia" w:cstheme="majorBidi"/>
      <w:b/>
      <w:bCs/>
      <w:color w:val="156082" w:themeColor="accent1"/>
      <w:sz w:val="20"/>
    </w:rPr>
  </w:style>
  <w:style w:type="paragraph" w:styleId="Heading4">
    <w:name w:val="heading 4"/>
    <w:basedOn w:val="Normal"/>
    <w:next w:val="Normal"/>
    <w:link w:val="Heading4Char"/>
    <w:uiPriority w:val="9"/>
    <w:semiHidden/>
    <w:unhideWhenUsed/>
    <w:qFormat/>
    <w:rsid w:val="00244E69"/>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244E69"/>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244E69"/>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244E6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44E69"/>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244E6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244E69"/>
    <w:rPr>
      <w:rFonts w:asciiTheme="majorHAnsi" w:eastAsiaTheme="majorEastAsia" w:hAnsiTheme="majorHAnsi" w:cstheme="majorBidi"/>
      <w:b/>
      <w:bCs/>
      <w:color w:val="0F4761" w:themeColor="accent1" w:themeShade="BF"/>
      <w:sz w:val="28"/>
      <w:szCs w:val="28"/>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244E69"/>
    <w:rPr>
      <w:rFonts w:asciiTheme="majorHAnsi" w:eastAsiaTheme="majorEastAsia" w:hAnsiTheme="majorHAnsi" w:cstheme="majorBidi"/>
      <w:b/>
      <w:bCs/>
      <w:color w:val="156082" w:themeColor="accent1"/>
      <w:sz w:val="24"/>
      <w:szCs w:val="26"/>
    </w:rPr>
  </w:style>
  <w:style w:type="character" w:customStyle="1" w:styleId="Heading3Char">
    <w:name w:val="Heading 3 Char"/>
    <w:basedOn w:val="DefaultParagraphFont"/>
    <w:link w:val="Heading3"/>
    <w:uiPriority w:val="9"/>
    <w:rsid w:val="00244E69"/>
    <w:rPr>
      <w:rFonts w:eastAsiaTheme="majorEastAsia" w:cstheme="majorBidi"/>
      <w:b/>
      <w:bCs/>
      <w:color w:val="156082" w:themeColor="accent1"/>
      <w:sz w:val="20"/>
    </w:rPr>
  </w:style>
  <w:style w:type="paragraph" w:styleId="Title">
    <w:name w:val="Title"/>
    <w:basedOn w:val="Normal"/>
    <w:next w:val="Normal"/>
    <w:link w:val="TitleChar"/>
    <w:uiPriority w:val="10"/>
    <w:qFormat/>
    <w:rsid w:val="00244E6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244E69"/>
    <w:rPr>
      <w:rFonts w:asciiTheme="majorHAnsi" w:eastAsiaTheme="majorEastAsia" w:hAnsiTheme="majorHAnsi" w:cstheme="majorBidi"/>
      <w:color w:val="0A1D30" w:themeColor="text2" w:themeShade="BF"/>
      <w:spacing w:val="5"/>
      <w:kern w:val="28"/>
      <w:sz w:val="52"/>
      <w:szCs w:val="52"/>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244E69"/>
    <w:rPr>
      <w:rFonts w:asciiTheme="majorHAnsi" w:eastAsiaTheme="majorEastAsia" w:hAnsiTheme="majorHAnsi" w:cstheme="majorBidi"/>
      <w:b/>
      <w:bCs/>
      <w:i/>
      <w:iCs/>
      <w:color w:val="156082" w:themeColor="accent1"/>
    </w:rPr>
  </w:style>
  <w:style w:type="paragraph" w:styleId="ListNumber">
    <w:name w:val="List Number"/>
    <w:basedOn w:val="Normal"/>
    <w:uiPriority w:val="11"/>
    <w:rsid w:val="00BC7376"/>
    <w:pPr>
      <w:numPr>
        <w:numId w:val="6"/>
      </w:numPr>
      <w:contextualSpacing/>
    </w:pPr>
  </w:style>
  <w:style w:type="character" w:styleId="Emphasis">
    <w:name w:val="Emphasis"/>
    <w:basedOn w:val="DefaultParagraphFont"/>
    <w:uiPriority w:val="20"/>
    <w:qFormat/>
    <w:rsid w:val="00244E69"/>
    <w:rPr>
      <w:i/>
      <w:iCs/>
    </w:rPr>
  </w:style>
  <w:style w:type="paragraph" w:styleId="TOCHeading">
    <w:name w:val="TOC Heading"/>
    <w:basedOn w:val="Heading1"/>
    <w:next w:val="Normal"/>
    <w:uiPriority w:val="39"/>
    <w:semiHidden/>
    <w:unhideWhenUsed/>
    <w:qFormat/>
    <w:rsid w:val="00244E69"/>
    <w:pPr>
      <w:outlineLvl w:val="9"/>
    </w:pPr>
  </w:style>
  <w:style w:type="paragraph" w:styleId="Subtitle">
    <w:name w:val="Subtitle"/>
    <w:basedOn w:val="Normal"/>
    <w:next w:val="Normal"/>
    <w:link w:val="SubtitleChar"/>
    <w:uiPriority w:val="11"/>
    <w:qFormat/>
    <w:rsid w:val="00244E69"/>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244E69"/>
    <w:rPr>
      <w:rFonts w:asciiTheme="majorHAnsi" w:eastAsiaTheme="majorEastAsia" w:hAnsiTheme="majorHAnsi" w:cstheme="majorBidi"/>
      <w:i/>
      <w:iCs/>
      <w:color w:val="156082" w:themeColor="accent1"/>
      <w:spacing w:val="15"/>
      <w:sz w:val="24"/>
      <w:szCs w:val="24"/>
    </w:rPr>
  </w:style>
  <w:style w:type="character" w:styleId="BookTitle">
    <w:name w:val="Book Title"/>
    <w:basedOn w:val="DefaultParagraphFont"/>
    <w:uiPriority w:val="33"/>
    <w:qFormat/>
    <w:rsid w:val="00244E69"/>
    <w:rPr>
      <w:b/>
      <w:bCs/>
      <w:smallCaps/>
      <w:spacing w:val="5"/>
    </w:rPr>
  </w:style>
  <w:style w:type="character" w:styleId="IntenseReference">
    <w:name w:val="Intense Reference"/>
    <w:basedOn w:val="DefaultParagraphFont"/>
    <w:uiPriority w:val="32"/>
    <w:qFormat/>
    <w:rsid w:val="00244E69"/>
    <w:rPr>
      <w:b/>
      <w:bCs/>
      <w:smallCaps/>
      <w:color w:val="E97132" w:themeColor="accent2"/>
      <w:spacing w:val="5"/>
      <w:u w:val="single"/>
    </w:rPr>
  </w:style>
  <w:style w:type="paragraph" w:styleId="IntenseQuote">
    <w:name w:val="Intense Quote"/>
    <w:basedOn w:val="Normal"/>
    <w:next w:val="Normal"/>
    <w:link w:val="IntenseQuoteChar"/>
    <w:uiPriority w:val="30"/>
    <w:qFormat/>
    <w:rsid w:val="00244E6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44E69"/>
    <w:rPr>
      <w:b/>
      <w:bCs/>
      <w:i/>
      <w:iCs/>
      <w:color w:val="156082" w:themeColor="accent1"/>
    </w:rPr>
  </w:style>
  <w:style w:type="paragraph" w:styleId="Quote">
    <w:name w:val="Quote"/>
    <w:basedOn w:val="Normal"/>
    <w:next w:val="Normal"/>
    <w:link w:val="QuoteChar"/>
    <w:uiPriority w:val="29"/>
    <w:qFormat/>
    <w:rsid w:val="00244E69"/>
    <w:rPr>
      <w:i/>
      <w:iCs/>
      <w:color w:val="000000" w:themeColor="text1"/>
    </w:rPr>
  </w:style>
  <w:style w:type="character" w:customStyle="1" w:styleId="QuoteChar">
    <w:name w:val="Quote Char"/>
    <w:basedOn w:val="DefaultParagraphFont"/>
    <w:link w:val="Quote"/>
    <w:uiPriority w:val="29"/>
    <w:rsid w:val="00244E69"/>
    <w:rPr>
      <w:i/>
      <w:iCs/>
      <w:color w:val="000000" w:themeColor="text1"/>
    </w:rPr>
  </w:style>
  <w:style w:type="character" w:customStyle="1" w:styleId="Heading8Char">
    <w:name w:val="Heading 8 Char"/>
    <w:basedOn w:val="DefaultParagraphFont"/>
    <w:link w:val="Heading8"/>
    <w:uiPriority w:val="9"/>
    <w:semiHidden/>
    <w:rsid w:val="00244E69"/>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244E69"/>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44E69"/>
    <w:rPr>
      <w:b/>
      <w:bCs/>
      <w:color w:val="156082" w:themeColor="accent1"/>
      <w:sz w:val="18"/>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i/>
      <w:iCs/>
      <w:color w:val="156082" w:themeColor="accent1"/>
    </w:rPr>
  </w:style>
  <w:style w:type="paragraph" w:styleId="BodyText">
    <w:name w:val="Body Text"/>
    <w:basedOn w:val="Normal"/>
    <w:link w:val="BodyTextChar"/>
    <w:uiPriority w:val="99"/>
    <w:semiHidden/>
    <w:unhideWhenUsed/>
    <w:rsid w:val="006C47D8"/>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96607D"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6C47D8"/>
    <w:pPr>
      <w:spacing w:after="0"/>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6C47D8"/>
    <w:pPr>
      <w:spacing w:after="0"/>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6C47D8"/>
    <w:pPr>
      <w:spacing w:after="0"/>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6C47D8"/>
    <w:pPr>
      <w:spacing w:after="0"/>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6C47D8"/>
    <w:pPr>
      <w:spacing w:after="0"/>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6C47D8"/>
    <w:pPr>
      <w:spacing w:after="0"/>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6C47D8"/>
    <w:pPr>
      <w:spacing w:after="0"/>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6C47D8"/>
    <w:pPr>
      <w:spacing w:after="0"/>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6C47D8"/>
    <w:pPr>
      <w:spacing w:after="0"/>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6C47D8"/>
    <w:pPr>
      <w:spacing w:after="0"/>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customStyle="1" w:styleId="Heading5Char">
    <w:name w:val="Heading 5 Char"/>
    <w:basedOn w:val="DefaultParagraphFont"/>
    <w:link w:val="Heading5"/>
    <w:uiPriority w:val="9"/>
    <w:semiHidden/>
    <w:rsid w:val="00244E69"/>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244E69"/>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244E69"/>
    <w:rPr>
      <w:rFonts w:asciiTheme="majorHAnsi" w:eastAsiaTheme="majorEastAsia" w:hAnsiTheme="majorHAnsi" w:cstheme="majorBidi"/>
      <w:i/>
      <w:iCs/>
      <w:color w:val="404040" w:themeColor="text1" w:themeTint="B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semiHidden/>
    <w:unhideWhenUsed/>
    <w:rsid w:val="006C47D8"/>
    <w:rPr>
      <w:color w:val="467886"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qFormat/>
    <w:rsid w:val="00244E69"/>
    <w:rPr>
      <w:b/>
      <w:bCs/>
      <w:i/>
      <w:iCs/>
      <w:color w:val="156082"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6C47D8"/>
    <w:pPr>
      <w:spacing w:after="0"/>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6C47D8"/>
    <w:pPr>
      <w:spacing w:after="0"/>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6C47D8"/>
    <w:pPr>
      <w:spacing w:after="0"/>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6C47D8"/>
    <w:pPr>
      <w:spacing w:after="0"/>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6C47D8"/>
    <w:pPr>
      <w:spacing w:after="0"/>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ind w:left="360"/>
      <w:contextualSpacing/>
    </w:pPr>
  </w:style>
  <w:style w:type="paragraph" w:styleId="ListContinue2">
    <w:name w:val="List Continue 2"/>
    <w:basedOn w:val="Normal"/>
    <w:uiPriority w:val="99"/>
    <w:semiHidden/>
    <w:unhideWhenUsed/>
    <w:rsid w:val="006C47D8"/>
    <w:pPr>
      <w:ind w:left="720"/>
      <w:contextualSpacing/>
    </w:pPr>
  </w:style>
  <w:style w:type="paragraph" w:styleId="ListContinue3">
    <w:name w:val="List Continue 3"/>
    <w:basedOn w:val="Normal"/>
    <w:uiPriority w:val="99"/>
    <w:semiHidden/>
    <w:unhideWhenUsed/>
    <w:rsid w:val="006C47D8"/>
    <w:pPr>
      <w:ind w:left="1080"/>
      <w:contextualSpacing/>
    </w:pPr>
  </w:style>
  <w:style w:type="paragraph" w:styleId="ListContinue4">
    <w:name w:val="List Continue 4"/>
    <w:basedOn w:val="Normal"/>
    <w:uiPriority w:val="99"/>
    <w:semiHidden/>
    <w:unhideWhenUsed/>
    <w:rsid w:val="006C47D8"/>
    <w:pPr>
      <w:ind w:left="1440"/>
      <w:contextualSpacing/>
    </w:pPr>
  </w:style>
  <w:style w:type="paragraph" w:styleId="ListContinue5">
    <w:name w:val="List Continue 5"/>
    <w:basedOn w:val="Normal"/>
    <w:uiPriority w:val="99"/>
    <w:semiHidden/>
    <w:unhideWhenUsed/>
    <w:rsid w:val="006C47D8"/>
    <w:pPr>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qFormat/>
    <w:rsid w:val="00244E69"/>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6C47D8"/>
    <w:pPr>
      <w:spacing w:after="0"/>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6C47D8"/>
    <w:pPr>
      <w:spacing w:after="0"/>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6C47D8"/>
    <w:pPr>
      <w:spacing w:after="0"/>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6C47D8"/>
    <w:pPr>
      <w:spacing w:after="0"/>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6C47D8"/>
    <w:pPr>
      <w:spacing w:after="0"/>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qFormat/>
    <w:rsid w:val="00244E69"/>
    <w:pPr>
      <w:spacing w:after="0" w:line="240" w:lineRule="auto"/>
    </w:pPr>
  </w:style>
  <w:style w:type="paragraph" w:styleId="NormalWeb">
    <w:name w:val="Normal (Web)"/>
    <w:basedOn w:val="Normal"/>
    <w:uiPriority w:val="99"/>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qFormat/>
    <w:rsid w:val="00244E69"/>
    <w:rPr>
      <w:b/>
      <w:bCs/>
    </w:rPr>
  </w:style>
  <w:style w:type="character" w:styleId="SubtleEmphasis">
    <w:name w:val="Subtle Emphasis"/>
    <w:basedOn w:val="DefaultParagraphFont"/>
    <w:uiPriority w:val="19"/>
    <w:qFormat/>
    <w:rsid w:val="00244E69"/>
    <w:rPr>
      <w:i/>
      <w:iCs/>
      <w:color w:val="808080" w:themeColor="text1" w:themeTint="7F"/>
    </w:rPr>
  </w:style>
  <w:style w:type="character" w:styleId="SubtleReference">
    <w:name w:val="Subtle Reference"/>
    <w:basedOn w:val="DefaultParagraphFont"/>
    <w:uiPriority w:val="31"/>
    <w:qFormat/>
    <w:rsid w:val="00244E69"/>
    <w:rPr>
      <w:smallCaps/>
      <w:color w:val="E97132" w:themeColor="accent2"/>
      <w:u w:val="single"/>
    </w:rPr>
  </w:style>
  <w:style w:type="table" w:styleId="Table3Deffects1">
    <w:name w:val="Table 3D effects 1"/>
    <w:basedOn w:val="TableNormal"/>
    <w:uiPriority w:val="99"/>
    <w:semiHidden/>
    <w:unhideWhenUsed/>
    <w:rsid w:val="006C47D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rsid w:val="007307A3"/>
    <w:pPr>
      <w:spacing w:after="40"/>
      <w:jc w:val="center"/>
    </w:pPr>
    <w:rPr>
      <w:color w:val="215E99" w:themeColor="text2" w:themeTint="BF"/>
    </w:rPr>
  </w:style>
  <w:style w:type="character" w:customStyle="1" w:styleId="resume-builder-skill-sectionskill">
    <w:name w:val="resume-builder-skill-section__skill"/>
    <w:basedOn w:val="DefaultParagraphFont"/>
    <w:rsid w:val="00A07CCF"/>
  </w:style>
  <w:style w:type="character" w:customStyle="1" w:styleId="apple-converted-space">
    <w:name w:val="apple-converted-space"/>
    <w:basedOn w:val="DefaultParagraphFont"/>
    <w:rsid w:val="00A07CCF"/>
  </w:style>
  <w:style w:type="paragraph" w:customStyle="1" w:styleId="p1">
    <w:name w:val="p1"/>
    <w:basedOn w:val="Normal"/>
    <w:rsid w:val="00F11133"/>
    <w:pPr>
      <w:spacing w:before="100" w:beforeAutospacing="1" w:after="100" w:afterAutospacing="1"/>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244E69"/>
  </w:style>
  <w:style w:type="paragraph" w:customStyle="1" w:styleId="PersonalName">
    <w:name w:val="Personal Name"/>
    <w:basedOn w:val="Title"/>
    <w:rsid w:val="00244E69"/>
    <w:rPr>
      <w:b/>
      <w:caps/>
      <w:color w:val="000000"/>
      <w:sz w:val="28"/>
      <w:szCs w:val="28"/>
    </w:rPr>
  </w:style>
  <w:style w:type="paragraph" w:customStyle="1" w:styleId="p2">
    <w:name w:val="p2"/>
    <w:basedOn w:val="Normal"/>
    <w:rsid w:val="00734AEC"/>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6C7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20370">
      <w:bodyDiv w:val="1"/>
      <w:marLeft w:val="0"/>
      <w:marRight w:val="0"/>
      <w:marTop w:val="0"/>
      <w:marBottom w:val="0"/>
      <w:divBdr>
        <w:top w:val="none" w:sz="0" w:space="0" w:color="auto"/>
        <w:left w:val="none" w:sz="0" w:space="0" w:color="auto"/>
        <w:bottom w:val="none" w:sz="0" w:space="0" w:color="auto"/>
        <w:right w:val="none" w:sz="0" w:space="0" w:color="auto"/>
      </w:divBdr>
    </w:div>
    <w:div w:id="53548695">
      <w:bodyDiv w:val="1"/>
      <w:marLeft w:val="0"/>
      <w:marRight w:val="0"/>
      <w:marTop w:val="0"/>
      <w:marBottom w:val="0"/>
      <w:divBdr>
        <w:top w:val="none" w:sz="0" w:space="0" w:color="auto"/>
        <w:left w:val="none" w:sz="0" w:space="0" w:color="auto"/>
        <w:bottom w:val="none" w:sz="0" w:space="0" w:color="auto"/>
        <w:right w:val="none" w:sz="0" w:space="0" w:color="auto"/>
      </w:divBdr>
    </w:div>
    <w:div w:id="359818312">
      <w:bodyDiv w:val="1"/>
      <w:marLeft w:val="0"/>
      <w:marRight w:val="0"/>
      <w:marTop w:val="0"/>
      <w:marBottom w:val="0"/>
      <w:divBdr>
        <w:top w:val="none" w:sz="0" w:space="0" w:color="auto"/>
        <w:left w:val="none" w:sz="0" w:space="0" w:color="auto"/>
        <w:bottom w:val="none" w:sz="0" w:space="0" w:color="auto"/>
        <w:right w:val="none" w:sz="0" w:space="0" w:color="auto"/>
      </w:divBdr>
    </w:div>
    <w:div w:id="749540160">
      <w:bodyDiv w:val="1"/>
      <w:marLeft w:val="0"/>
      <w:marRight w:val="0"/>
      <w:marTop w:val="0"/>
      <w:marBottom w:val="0"/>
      <w:divBdr>
        <w:top w:val="none" w:sz="0" w:space="0" w:color="auto"/>
        <w:left w:val="none" w:sz="0" w:space="0" w:color="auto"/>
        <w:bottom w:val="none" w:sz="0" w:space="0" w:color="auto"/>
        <w:right w:val="none" w:sz="0" w:space="0" w:color="auto"/>
      </w:divBdr>
    </w:div>
    <w:div w:id="902103425">
      <w:bodyDiv w:val="1"/>
      <w:marLeft w:val="0"/>
      <w:marRight w:val="0"/>
      <w:marTop w:val="0"/>
      <w:marBottom w:val="0"/>
      <w:divBdr>
        <w:top w:val="none" w:sz="0" w:space="0" w:color="auto"/>
        <w:left w:val="none" w:sz="0" w:space="0" w:color="auto"/>
        <w:bottom w:val="none" w:sz="0" w:space="0" w:color="auto"/>
        <w:right w:val="none" w:sz="0" w:space="0" w:color="auto"/>
      </w:divBdr>
    </w:div>
    <w:div w:id="962150794">
      <w:bodyDiv w:val="1"/>
      <w:marLeft w:val="0"/>
      <w:marRight w:val="0"/>
      <w:marTop w:val="0"/>
      <w:marBottom w:val="0"/>
      <w:divBdr>
        <w:top w:val="none" w:sz="0" w:space="0" w:color="auto"/>
        <w:left w:val="none" w:sz="0" w:space="0" w:color="auto"/>
        <w:bottom w:val="none" w:sz="0" w:space="0" w:color="auto"/>
        <w:right w:val="none" w:sz="0" w:space="0" w:color="auto"/>
      </w:divBdr>
    </w:div>
    <w:div w:id="1189565290">
      <w:bodyDiv w:val="1"/>
      <w:marLeft w:val="0"/>
      <w:marRight w:val="0"/>
      <w:marTop w:val="0"/>
      <w:marBottom w:val="0"/>
      <w:divBdr>
        <w:top w:val="none" w:sz="0" w:space="0" w:color="auto"/>
        <w:left w:val="none" w:sz="0" w:space="0" w:color="auto"/>
        <w:bottom w:val="none" w:sz="0" w:space="0" w:color="auto"/>
        <w:right w:val="none" w:sz="0" w:space="0" w:color="auto"/>
      </w:divBdr>
    </w:div>
    <w:div w:id="1310943195">
      <w:bodyDiv w:val="1"/>
      <w:marLeft w:val="0"/>
      <w:marRight w:val="0"/>
      <w:marTop w:val="0"/>
      <w:marBottom w:val="0"/>
      <w:divBdr>
        <w:top w:val="none" w:sz="0" w:space="0" w:color="auto"/>
        <w:left w:val="none" w:sz="0" w:space="0" w:color="auto"/>
        <w:bottom w:val="none" w:sz="0" w:space="0" w:color="auto"/>
        <w:right w:val="none" w:sz="0" w:space="0" w:color="auto"/>
      </w:divBdr>
    </w:div>
    <w:div w:id="1329361474">
      <w:bodyDiv w:val="1"/>
      <w:marLeft w:val="0"/>
      <w:marRight w:val="0"/>
      <w:marTop w:val="0"/>
      <w:marBottom w:val="0"/>
      <w:divBdr>
        <w:top w:val="none" w:sz="0" w:space="0" w:color="auto"/>
        <w:left w:val="none" w:sz="0" w:space="0" w:color="auto"/>
        <w:bottom w:val="none" w:sz="0" w:space="0" w:color="auto"/>
        <w:right w:val="none" w:sz="0" w:space="0" w:color="auto"/>
      </w:divBdr>
    </w:div>
    <w:div w:id="1597249854">
      <w:bodyDiv w:val="1"/>
      <w:marLeft w:val="0"/>
      <w:marRight w:val="0"/>
      <w:marTop w:val="0"/>
      <w:marBottom w:val="0"/>
      <w:divBdr>
        <w:top w:val="none" w:sz="0" w:space="0" w:color="auto"/>
        <w:left w:val="none" w:sz="0" w:space="0" w:color="auto"/>
        <w:bottom w:val="none" w:sz="0" w:space="0" w:color="auto"/>
        <w:right w:val="none" w:sz="0" w:space="0" w:color="auto"/>
      </w:divBdr>
    </w:div>
    <w:div w:id="1852992389">
      <w:bodyDiv w:val="1"/>
      <w:marLeft w:val="0"/>
      <w:marRight w:val="0"/>
      <w:marTop w:val="0"/>
      <w:marBottom w:val="0"/>
      <w:divBdr>
        <w:top w:val="none" w:sz="0" w:space="0" w:color="auto"/>
        <w:left w:val="none" w:sz="0" w:space="0" w:color="auto"/>
        <w:bottom w:val="none" w:sz="0" w:space="0" w:color="auto"/>
        <w:right w:val="none" w:sz="0" w:space="0" w:color="auto"/>
      </w:divBdr>
    </w:div>
    <w:div w:id="1882087447">
      <w:bodyDiv w:val="1"/>
      <w:marLeft w:val="0"/>
      <w:marRight w:val="0"/>
      <w:marTop w:val="0"/>
      <w:marBottom w:val="0"/>
      <w:divBdr>
        <w:top w:val="none" w:sz="0" w:space="0" w:color="auto"/>
        <w:left w:val="none" w:sz="0" w:space="0" w:color="auto"/>
        <w:bottom w:val="none" w:sz="0" w:space="0" w:color="auto"/>
        <w:right w:val="none" w:sz="0" w:space="0" w:color="auto"/>
      </w:divBdr>
    </w:div>
    <w:div w:id="204624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ethanycurtis/Library/Containers/com.microsoft.Word/Data/Library/Application%20Support/Microsoft/Office/16.0/DTS/Search/%7bBEEF3E4C-1D7A-6D43-AE2B-AC4CA762C00D%7dtf1640260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Bethany</Abstract>
  <CompanyAddress>Franklinton, NC 27525</CompanyAddress>
  <CompanyPhone>7035019700</CompanyPhone>
  <CompanyFax/>
  <CompanyEmail>beth.sitruc@icloud.com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7A23F3-9E2F-4CC8-8619-030649304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{BEEF3E4C-1D7A-6D43-AE2B-AC4CA762C00D}tf16402607.dotx</Template>
  <TotalTime>0</TotalTime>
  <Pages>3</Pages>
  <Words>1071</Words>
  <Characters>6109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www.linkedin.com/in/bethany-curtis-2988895a</cp:keywords>
  <dc:description/>
  <cp:lastModifiedBy>Ryan Curtis</cp:lastModifiedBy>
  <cp:revision>4</cp:revision>
  <cp:lastPrinted>2025-09-09T15:34:00Z</cp:lastPrinted>
  <dcterms:created xsi:type="dcterms:W3CDTF">2026-03-31T14:47:00Z</dcterms:created>
  <dcterms:modified xsi:type="dcterms:W3CDTF">2026-03-31T15:11:00Z</dcterms:modified>
  <cp:category>Curtis</cp:category>
</cp:coreProperties>
</file>