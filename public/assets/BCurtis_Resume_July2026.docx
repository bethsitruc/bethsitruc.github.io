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37AA3" w14:textId="77777777" w:rsidR="0099037E" w:rsidRPr="00E6214B" w:rsidRDefault="0099037E" w:rsidP="0099037E">
      <w:pPr>
        <w:pStyle w:val="Title"/>
        <w:rPr>
          <w:sz w:val="48"/>
          <w:szCs w:val="48"/>
        </w:rPr>
      </w:pPr>
      <w:bookmarkStart w:id="0" w:name="OLE_LINK1"/>
      <w:bookmarkStart w:id="1" w:name="OLE_LINK15"/>
      <w:r w:rsidRPr="00E6214B">
        <w:rPr>
          <w:sz w:val="48"/>
          <w:szCs w:val="48"/>
        </w:rPr>
        <w:t>Bethany Curtis</w:t>
      </w:r>
    </w:p>
    <w:p w14:paraId="3287AB0F" w14:textId="0AA00404" w:rsidR="00D52821" w:rsidRDefault="0099037E" w:rsidP="00244E69">
      <w:pPr>
        <w:pStyle w:val="ContactInfo"/>
      </w:pPr>
      <w:r w:rsidRPr="0099037E">
        <w:rPr>
          <w:rStyle w:val="Strong"/>
        </w:rPr>
        <w:t>Franklinton, NC | 703-501-9700 | beth.sitruc@icloud.com</w:t>
      </w:r>
      <w:r w:rsidRPr="0099037E">
        <w:rPr>
          <w:rStyle w:val="Strong"/>
        </w:rPr>
        <w:br/>
      </w:r>
      <w:r w:rsidR="00AA6875" w:rsidRPr="00AA6875">
        <w:rPr>
          <w:rStyle w:val="Heading3Char"/>
        </w:rPr>
        <w:t>LinkedIn</w:t>
      </w:r>
      <w:r w:rsidR="00AA6875" w:rsidRPr="00AA6875">
        <w:t>: linkedin.com/in/bethany-curtis-2988895</w:t>
      </w:r>
      <w:r w:rsidR="00D52821">
        <w:t>a</w:t>
      </w:r>
    </w:p>
    <w:p w14:paraId="687CF321" w14:textId="79D3198A" w:rsidR="0099037E" w:rsidRPr="0099037E" w:rsidRDefault="00AA6875" w:rsidP="00244E69">
      <w:pPr>
        <w:pStyle w:val="ContactInfo"/>
        <w:rPr>
          <w:rFonts w:ascii="Times New Roman" w:eastAsiaTheme="minorHAnsi" w:hAnsi="Times New Roman" w:cs="Times New Roman"/>
          <w:sz w:val="24"/>
          <w:szCs w:val="24"/>
        </w:rPr>
      </w:pPr>
      <w:r w:rsidRPr="00AA6875">
        <w:rPr>
          <w:rStyle w:val="Heading3Char"/>
        </w:rPr>
        <w:t>GitHub</w:t>
      </w:r>
      <w:r w:rsidRPr="00AA6875">
        <w:t>: github.com/</w:t>
      </w:r>
      <w:proofErr w:type="spellStart"/>
      <w:r w:rsidRPr="00AA6875">
        <w:t>bethsitruc</w:t>
      </w:r>
      <w:proofErr w:type="spellEnd"/>
      <w:r w:rsidR="00D52821" w:rsidRPr="00AA6875">
        <w:t xml:space="preserve"> ·</w:t>
      </w:r>
      <w:r w:rsidR="00D52821" w:rsidRPr="00D52821">
        <w:rPr>
          <w:rStyle w:val="Heading3Char"/>
        </w:rPr>
        <w:t xml:space="preserve"> </w:t>
      </w:r>
      <w:r w:rsidR="00D52821">
        <w:rPr>
          <w:rStyle w:val="Heading3Char"/>
        </w:rPr>
        <w:t>Website</w:t>
      </w:r>
      <w:r w:rsidR="00D52821" w:rsidRPr="00AA6875">
        <w:t xml:space="preserve">: </w:t>
      </w:r>
      <w:r w:rsidR="00D52821" w:rsidRPr="00D52821">
        <w:t>bethsitruc.github.io</w:t>
      </w:r>
    </w:p>
    <w:p w14:paraId="1A275E23" w14:textId="6AF1FA35" w:rsidR="00F11133" w:rsidRPr="00244E69" w:rsidRDefault="004B66C0" w:rsidP="00244E69">
      <w:pPr>
        <w:pStyle w:val="Heading1"/>
      </w:pPr>
      <w:r>
        <w:t>Professional Summary</w:t>
      </w:r>
    </w:p>
    <w:p w14:paraId="13065442" w14:textId="77777777" w:rsidR="00573189" w:rsidRDefault="00573189" w:rsidP="00573189">
      <w:pPr>
        <w:rPr>
          <w:rFonts w:eastAsia="Times New Roman"/>
          <w:b/>
          <w:bCs/>
        </w:rPr>
      </w:pPr>
      <w:r w:rsidRPr="00573189">
        <w:rPr>
          <w:rFonts w:eastAsia="Times New Roman"/>
        </w:rPr>
        <w:t>Engineering leader with 10+ years of experience managing technical teams, enabling enterprise platform adoption, and delivering cloud, data, and software solutions. Current responsibilities include leading onboarding and enablement for an enterprise data quality and observability platform, managing and coaching engineers, and contributing as a hands-on full-stack developer. Experience spans developer enablement, cross-functional delivery, CI/CD, cloud platforms, AI-assisted engineering workflows, and independently shipping iOS and web applications.</w:t>
      </w:r>
    </w:p>
    <w:p w14:paraId="5812B4A1" w14:textId="56804C92" w:rsidR="0013572C" w:rsidRPr="00244E69" w:rsidRDefault="0099037E" w:rsidP="00E6214B">
      <w:pPr>
        <w:pStyle w:val="Heading1"/>
      </w:pPr>
      <w:r w:rsidRPr="00244E69">
        <w:t>Skills</w:t>
      </w:r>
    </w:p>
    <w:bookmarkEnd w:id="0"/>
    <w:p w14:paraId="53F94D21" w14:textId="0C1FFAFC" w:rsidR="00F27119" w:rsidRDefault="00F27119" w:rsidP="00F27119">
      <w:r w:rsidRPr="00F27119">
        <w:rPr>
          <w:b/>
          <w:bCs/>
        </w:rPr>
        <w:t>Technical &amp; Development:</w:t>
      </w:r>
      <w:r>
        <w:t xml:space="preserve"> GitHub &amp; Git Workflows, GitHub Actions, CI/CD Pipelines, SDLC, Version Control &amp; Code Reviews, Java, JavaScript, TypeScript, Python, Swift, </w:t>
      </w:r>
      <w:proofErr w:type="spellStart"/>
      <w:r>
        <w:t>SwiftUI</w:t>
      </w:r>
      <w:proofErr w:type="spellEnd"/>
      <w:r>
        <w:t>, React, SQL, Node.js, HTML/CSS</w:t>
      </w:r>
      <w:r w:rsidR="009C58C7">
        <w:t xml:space="preserve">, </w:t>
      </w:r>
      <w:r w:rsidR="009C58C7" w:rsidRPr="009C58C7">
        <w:t>Data Observability, Data Quality Engineering</w:t>
      </w:r>
      <w:r w:rsidR="009C58C7">
        <w:t>, Machine Learning Integration</w:t>
      </w:r>
    </w:p>
    <w:p w14:paraId="03BDB1CE" w14:textId="575ED9C0" w:rsidR="00F27119" w:rsidRDefault="00F27119" w:rsidP="00F27119">
      <w:r w:rsidRPr="00F27119">
        <w:rPr>
          <w:b/>
          <w:bCs/>
        </w:rPr>
        <w:t>Cloud &amp; Platforms:</w:t>
      </w:r>
      <w:r>
        <w:t xml:space="preserve"> </w:t>
      </w:r>
      <w:r w:rsidR="009C58C7" w:rsidRPr="009C58C7">
        <w:t xml:space="preserve">Azure </w:t>
      </w:r>
      <w:r w:rsidR="009C58C7">
        <w:t>(</w:t>
      </w:r>
      <w:r w:rsidR="009C58C7" w:rsidRPr="009C58C7">
        <w:t>DevOps</w:t>
      </w:r>
      <w:r w:rsidR="009C58C7">
        <w:t>, Data &amp; Platform Services)</w:t>
      </w:r>
      <w:r w:rsidR="009C58C7" w:rsidRPr="009C58C7">
        <w:t xml:space="preserve">, Google Cloud, Oracle Cloud, OpenShift, Visual Studio, GitLab, Databricks, Apache Spark, Enterprise Data Platforms, </w:t>
      </w:r>
      <w:r w:rsidR="009C58C7">
        <w:t xml:space="preserve">Figma, </w:t>
      </w:r>
      <w:r w:rsidR="009C58C7" w:rsidRPr="009C58C7">
        <w:t>Data Observability Tooling, Trello, Wrike</w:t>
      </w:r>
    </w:p>
    <w:p w14:paraId="7B9D7896" w14:textId="651241EA" w:rsidR="00F27119" w:rsidRDefault="00F27119" w:rsidP="00F27119">
      <w:r w:rsidRPr="00F27119">
        <w:rPr>
          <w:b/>
          <w:bCs/>
        </w:rPr>
        <w:t>Leadership &amp; Project Management:</w:t>
      </w:r>
      <w:r>
        <w:t xml:space="preserve"> Agile/Scrum, Strategic Planning, Stakeholder &amp; Cross-Functional Collaboration, Governance &amp; Compliance, Business Continuity Planning</w:t>
      </w:r>
    </w:p>
    <w:p w14:paraId="118D7D6B" w14:textId="08778C59" w:rsidR="00F27119" w:rsidRDefault="00F27119" w:rsidP="00F27119">
      <w:r w:rsidRPr="00F27119">
        <w:rPr>
          <w:b/>
          <w:bCs/>
        </w:rPr>
        <w:t>Training &amp; Enablement:</w:t>
      </w:r>
      <w:r>
        <w:t xml:space="preserve"> Engineering Onboarding &amp; Training, Technical Content Development, Workshop Facilitation, Career Development &amp; Coaching, Presentation &amp; Public Speaking</w:t>
      </w:r>
    </w:p>
    <w:p w14:paraId="23BBF3D4" w14:textId="5FF7585E" w:rsidR="00D46381" w:rsidRDefault="00F27119" w:rsidP="00F27119">
      <w:r w:rsidRPr="00F27119">
        <w:rPr>
          <w:b/>
          <w:bCs/>
        </w:rPr>
        <w:t xml:space="preserve">AI &amp; </w:t>
      </w:r>
      <w:r w:rsidR="00D52821" w:rsidRPr="00D52821">
        <w:rPr>
          <w:b/>
          <w:bCs/>
        </w:rPr>
        <w:t>Engineering Workflows</w:t>
      </w:r>
      <w:r w:rsidRPr="00F27119">
        <w:rPr>
          <w:b/>
          <w:bCs/>
        </w:rPr>
        <w:t>:</w:t>
      </w:r>
      <w:r>
        <w:t xml:space="preserve"> Microsoft Copilot, GitHub Copilot, </w:t>
      </w:r>
      <w:r w:rsidR="004D4200">
        <w:t xml:space="preserve">Codex, </w:t>
      </w:r>
      <w:r w:rsidR="00D52821">
        <w:t xml:space="preserve">GitLab Copilot, </w:t>
      </w:r>
      <w:r>
        <w:t>ChatGPT, Apple Foundation Models</w:t>
      </w:r>
      <w:r w:rsidR="009C58C7">
        <w:t xml:space="preserve">, </w:t>
      </w:r>
      <w:r w:rsidR="009C58C7" w:rsidRPr="009C58C7">
        <w:t>ML-Driven Data Insights</w:t>
      </w:r>
    </w:p>
    <w:p w14:paraId="3A63240B" w14:textId="77777777" w:rsidR="00E6214B" w:rsidRPr="000846E7" w:rsidRDefault="00E6214B" w:rsidP="00F27119"/>
    <w:p w14:paraId="2A85B425" w14:textId="5495DFD1" w:rsidR="0099037E" w:rsidRDefault="0099037E" w:rsidP="000846E7">
      <w:pPr>
        <w:pStyle w:val="Heading1"/>
        <w:spacing w:before="240"/>
      </w:pPr>
      <w:r>
        <w:t>Experience</w:t>
      </w:r>
    </w:p>
    <w:p w14:paraId="1287F7E9" w14:textId="672794C3" w:rsidR="00734AEC" w:rsidRDefault="00734AEC" w:rsidP="00734AEC">
      <w:pPr>
        <w:pStyle w:val="Heading2"/>
      </w:pPr>
      <w:r w:rsidRPr="00734AEC">
        <w:t>UBS – Associate Director, Tech Data Engineering</w:t>
      </w:r>
    </w:p>
    <w:p w14:paraId="053E5D8C" w14:textId="2C49EF7B" w:rsidR="00734AEC" w:rsidRPr="00F0706F" w:rsidRDefault="00734AEC" w:rsidP="00734AEC">
      <w:pPr>
        <w:pStyle w:val="Heading2"/>
      </w:pPr>
      <w:r>
        <w:rPr>
          <w:rStyle w:val="Heading3Char"/>
        </w:rPr>
        <w:t>November</w:t>
      </w:r>
      <w:r w:rsidRPr="00F0706F">
        <w:rPr>
          <w:rStyle w:val="Heading3Char"/>
        </w:rPr>
        <w:t xml:space="preserve"> 2025 - Present</w:t>
      </w:r>
    </w:p>
    <w:p w14:paraId="23149E65" w14:textId="77777777" w:rsidR="005D4E08" w:rsidRPr="005D4E08" w:rsidRDefault="005D4E08" w:rsidP="005D4E08">
      <w:pPr>
        <w:pStyle w:val="ListBullet"/>
        <w:rPr>
          <w:rFonts w:eastAsia="Times New Roman"/>
        </w:rPr>
      </w:pPr>
      <w:bookmarkStart w:id="2" w:name="OLE_LINK6"/>
      <w:r w:rsidRPr="005D4E08">
        <w:rPr>
          <w:rFonts w:eastAsia="Times New Roman"/>
        </w:rPr>
        <w:t>Lead onboarding and enablement for an enterprise data quality and observability platform, partnering with internal teams to integrate their data for profiling, monitoring, and improved data reliability.</w:t>
      </w:r>
    </w:p>
    <w:p w14:paraId="690D43A8" w14:textId="77777777" w:rsidR="005D4E08" w:rsidRPr="005D4E08" w:rsidRDefault="005D4E08" w:rsidP="005D4E08">
      <w:pPr>
        <w:pStyle w:val="ListBullet"/>
        <w:rPr>
          <w:rFonts w:eastAsia="Times New Roman"/>
        </w:rPr>
      </w:pPr>
      <w:r w:rsidRPr="005D4E08">
        <w:rPr>
          <w:rFonts w:eastAsia="Times New Roman"/>
        </w:rPr>
        <w:t>Manage and coach engineers, supporting career development, technical growth, delivery, and a collaborative, high-performing team culture.</w:t>
      </w:r>
    </w:p>
    <w:p w14:paraId="3CE9825C" w14:textId="77777777" w:rsidR="005D4E08" w:rsidRPr="005D4E08" w:rsidRDefault="005D4E08" w:rsidP="005D4E08">
      <w:pPr>
        <w:pStyle w:val="ListBullet"/>
        <w:rPr>
          <w:rFonts w:eastAsia="Times New Roman"/>
        </w:rPr>
      </w:pPr>
      <w:r w:rsidRPr="005D4E08">
        <w:rPr>
          <w:rFonts w:eastAsia="Times New Roman"/>
        </w:rPr>
        <w:t>Develop scalable onboarding processes, technical documentation, and implementation guidance that reduce friction and support consistent platform adoption.</w:t>
      </w:r>
    </w:p>
    <w:p w14:paraId="653AE6B3" w14:textId="77777777" w:rsidR="005D4E08" w:rsidRPr="005D4E08" w:rsidRDefault="005D4E08" w:rsidP="005D4E08">
      <w:pPr>
        <w:pStyle w:val="ListBullet"/>
        <w:rPr>
          <w:rFonts w:eastAsia="Times New Roman"/>
        </w:rPr>
      </w:pPr>
      <w:r w:rsidRPr="005D4E08">
        <w:rPr>
          <w:rFonts w:eastAsia="Times New Roman"/>
        </w:rPr>
        <w:t>Partner with internal engineering and data teams to understand their systems, assess onboarding requirements, and guide successful integration with the platform.</w:t>
      </w:r>
    </w:p>
    <w:p w14:paraId="1FB154B8" w14:textId="77777777" w:rsidR="005D4E08" w:rsidRPr="005D4E08" w:rsidRDefault="005D4E08" w:rsidP="005D4E08">
      <w:pPr>
        <w:pStyle w:val="ListBullet"/>
        <w:rPr>
          <w:rFonts w:eastAsia="Times New Roman"/>
        </w:rPr>
      </w:pPr>
      <w:r w:rsidRPr="005D4E08">
        <w:rPr>
          <w:rFonts w:eastAsia="Times New Roman"/>
        </w:rPr>
        <w:t>Serve as a hands-on full-stack developer, contributing to the design, implementation, testing, and enhancement of platform capabilities across the application stack.</w:t>
      </w:r>
    </w:p>
    <w:p w14:paraId="710BDBB3" w14:textId="77777777" w:rsidR="005D4E08" w:rsidRPr="005D4E08" w:rsidRDefault="005D4E08" w:rsidP="005D4E08">
      <w:pPr>
        <w:pStyle w:val="ListBullet"/>
        <w:rPr>
          <w:rFonts w:eastAsia="Times New Roman"/>
        </w:rPr>
      </w:pPr>
      <w:r w:rsidRPr="005D4E08">
        <w:rPr>
          <w:rFonts w:eastAsia="Times New Roman"/>
        </w:rPr>
        <w:lastRenderedPageBreak/>
        <w:t>Collaborate with Product, UX, and Engineering to translate user needs and onboarding feedback into technical improvements and future platform capabilities.</w:t>
      </w:r>
    </w:p>
    <w:p w14:paraId="6EF85F74" w14:textId="77777777" w:rsidR="005D4E08" w:rsidRPr="005D4E08" w:rsidRDefault="005D4E08" w:rsidP="005D4E08">
      <w:pPr>
        <w:pStyle w:val="ListBullet"/>
        <w:rPr>
          <w:rFonts w:eastAsia="Times New Roman"/>
        </w:rPr>
      </w:pPr>
      <w:r w:rsidRPr="005D4E08">
        <w:rPr>
          <w:rFonts w:eastAsia="Times New Roman"/>
        </w:rPr>
        <w:t>Provide backup Scrum leadership and delivery support as needed, drawing on prior experience leading sprint execution, backlog management, and cross-team coordination.</w:t>
      </w:r>
    </w:p>
    <w:p w14:paraId="7E98AF75" w14:textId="0B10F599" w:rsidR="00D07D80" w:rsidRDefault="00F0706F" w:rsidP="00F0706F">
      <w:pPr>
        <w:pStyle w:val="Heading2"/>
      </w:pPr>
      <w:r w:rsidRPr="00F0706F">
        <w:t xml:space="preserve">GitHub - </w:t>
      </w:r>
      <w:bookmarkStart w:id="3" w:name="OLE_LINK4"/>
      <w:bookmarkStart w:id="4" w:name="OLE_LINK11"/>
      <w:r w:rsidRPr="00F0706F">
        <w:t>Senior Technical Project Manager, Engineering Training &amp; Development</w:t>
      </w:r>
      <w:bookmarkEnd w:id="3"/>
      <w:r w:rsidR="006571AD">
        <w:t xml:space="preserve"> (Contract)</w:t>
      </w:r>
    </w:p>
    <w:bookmarkEnd w:id="4"/>
    <w:p w14:paraId="4EF0FA37" w14:textId="049C87FF" w:rsidR="00F0706F" w:rsidRPr="00F0706F" w:rsidRDefault="00F0706F" w:rsidP="00F0706F">
      <w:pPr>
        <w:pStyle w:val="Heading2"/>
      </w:pPr>
      <w:r w:rsidRPr="00F0706F">
        <w:rPr>
          <w:rStyle w:val="Heading3Char"/>
        </w:rPr>
        <w:t xml:space="preserve">Mar 2025 </w:t>
      </w:r>
      <w:r w:rsidR="00734AEC">
        <w:rPr>
          <w:rStyle w:val="Heading3Char"/>
        </w:rPr>
        <w:t>–</w:t>
      </w:r>
      <w:r w:rsidRPr="00F0706F">
        <w:rPr>
          <w:rStyle w:val="Heading3Char"/>
        </w:rPr>
        <w:t xml:space="preserve"> </w:t>
      </w:r>
      <w:r w:rsidR="00734AEC">
        <w:rPr>
          <w:rStyle w:val="Heading3Char"/>
        </w:rPr>
        <w:t>September 2025</w:t>
      </w:r>
    </w:p>
    <w:p w14:paraId="1FE39016" w14:textId="7EA3C339" w:rsidR="00F27119" w:rsidRDefault="00F27119" w:rsidP="00F27119">
      <w:pPr>
        <w:pStyle w:val="ListBullet"/>
      </w:pPr>
      <w:bookmarkStart w:id="5" w:name="OLE_LINK12"/>
      <w:r>
        <w:t xml:space="preserve">Lead global </w:t>
      </w:r>
      <w:r w:rsidRPr="00913C67">
        <w:t xml:space="preserve">engineering </w:t>
      </w:r>
      <w:r>
        <w:t>onboarding programs providing self-serve labs, live training, and continuous support.</w:t>
      </w:r>
    </w:p>
    <w:p w14:paraId="781B5F33" w14:textId="248078AD" w:rsidR="00F27119" w:rsidRDefault="00F27119" w:rsidP="00F27119">
      <w:pPr>
        <w:pStyle w:val="ListBullet"/>
      </w:pPr>
      <w:r>
        <w:t>Automated onboarding prep with GitHub Actions + Python, accelerating new-hire ramp-up.</w:t>
      </w:r>
    </w:p>
    <w:p w14:paraId="4D20251B" w14:textId="46D78BEE" w:rsidR="00F27119" w:rsidRDefault="00F27119" w:rsidP="00F27119">
      <w:pPr>
        <w:pStyle w:val="ListBullet"/>
      </w:pPr>
      <w:r>
        <w:t>Aligned curriculum with quarterly releases in partnership with Product, Design, and SMEs.</w:t>
      </w:r>
    </w:p>
    <w:p w14:paraId="7E4D948C" w14:textId="21AB8ED6" w:rsidR="00F27119" w:rsidRPr="002C4CB0" w:rsidRDefault="00F27119" w:rsidP="00F27119">
      <w:pPr>
        <w:pStyle w:val="ListBullet"/>
      </w:pPr>
      <w:r>
        <w:t>Streamlined onboarding workflows using GitHub Copilot, reducing manual effort and improving documentation consistency.</w:t>
      </w:r>
    </w:p>
    <w:bookmarkEnd w:id="2"/>
    <w:bookmarkEnd w:id="5"/>
    <w:p w14:paraId="4B66BC2E" w14:textId="1AE85CAD" w:rsidR="00D07D80" w:rsidRDefault="00F0706F" w:rsidP="00913C67">
      <w:pPr>
        <w:pStyle w:val="Heading2"/>
      </w:pPr>
      <w:r w:rsidRPr="00F0706F">
        <w:t xml:space="preserve">Kyndryl - </w:t>
      </w:r>
      <w:r w:rsidR="00790B1E" w:rsidRPr="00790B1E">
        <w:t>Senior Manager, Engineering Management (titled “Delivery Management”)</w:t>
      </w:r>
    </w:p>
    <w:p w14:paraId="65A5C2E5" w14:textId="4C5DF402" w:rsidR="00F0706F" w:rsidRPr="00913C67" w:rsidRDefault="00F0706F" w:rsidP="00913C67">
      <w:pPr>
        <w:pStyle w:val="Heading2"/>
        <w:rPr>
          <w:rStyle w:val="Heading3Char"/>
          <w:rFonts w:eastAsiaTheme="minorEastAsia" w:cstheme="minorBidi"/>
          <w:color w:val="auto"/>
          <w:sz w:val="22"/>
        </w:rPr>
      </w:pPr>
      <w:r w:rsidRPr="00F0706F">
        <w:rPr>
          <w:rStyle w:val="Heading3Char"/>
        </w:rPr>
        <w:t>Sep 2021 – Mar 2025</w:t>
      </w:r>
    </w:p>
    <w:p w14:paraId="1B11B205" w14:textId="7A428E5E" w:rsidR="00F27119" w:rsidRDefault="00F27119" w:rsidP="00F27119">
      <w:pPr>
        <w:pStyle w:val="ListBullet"/>
      </w:pPr>
      <w:r>
        <w:t>Guided distributed engineering teams through CI/CD, Azure DevOps, and cloud modernization initiatives.</w:t>
      </w:r>
    </w:p>
    <w:p w14:paraId="10E72C48" w14:textId="18BC7F11" w:rsidR="00F27119" w:rsidRDefault="00F27119" w:rsidP="00F27119">
      <w:pPr>
        <w:pStyle w:val="ListBullet"/>
      </w:pPr>
      <w:r>
        <w:t>Directed annual performance reviews, salary planning, and professional development for cross-functional teams.</w:t>
      </w:r>
    </w:p>
    <w:p w14:paraId="0F9A7E0E" w14:textId="264204CA" w:rsidR="00F27119" w:rsidRDefault="00F27119" w:rsidP="00F27119">
      <w:pPr>
        <w:pStyle w:val="ListBullet"/>
      </w:pPr>
      <w:r>
        <w:t>Implemented governance and business continuity practices that reduced release risk and improved audit readiness.</w:t>
      </w:r>
    </w:p>
    <w:p w14:paraId="39815943" w14:textId="4B625B79" w:rsidR="00F27119" w:rsidRPr="002C4CB0" w:rsidRDefault="00F27119" w:rsidP="00F27119">
      <w:pPr>
        <w:pStyle w:val="ListBullet"/>
      </w:pPr>
      <w:r>
        <w:t>Incorporated Microsoft Copilot in Teams to compile and structure year-end performance data, improving reporting consistency and efficiency across management workflows.</w:t>
      </w:r>
    </w:p>
    <w:p w14:paraId="073782C1" w14:textId="63852BCD" w:rsidR="00D07D80" w:rsidRDefault="00F0706F" w:rsidP="00F0706F">
      <w:pPr>
        <w:pStyle w:val="Heading2"/>
      </w:pPr>
      <w:bookmarkStart w:id="6" w:name="OLE_LINK7"/>
      <w:r w:rsidRPr="00F0706F">
        <w:t xml:space="preserve">Maverick Solutions </w:t>
      </w:r>
      <w:bookmarkEnd w:id="6"/>
      <w:r w:rsidRPr="00F0706F">
        <w:t xml:space="preserve">- </w:t>
      </w:r>
      <w:bookmarkStart w:id="7" w:name="OLE_LINK18"/>
      <w:r w:rsidR="00F27119" w:rsidRPr="00F27119">
        <w:t>Curriculum &amp; Delivery Leadership (multiple roles)</w:t>
      </w:r>
      <w:bookmarkEnd w:id="7"/>
    </w:p>
    <w:p w14:paraId="28A5FE8C" w14:textId="5B23CB34" w:rsidR="00F0706F" w:rsidRPr="00F0706F" w:rsidRDefault="00F0706F" w:rsidP="00F0706F">
      <w:pPr>
        <w:pStyle w:val="Heading2"/>
      </w:pPr>
      <w:r w:rsidRPr="00F0706F">
        <w:rPr>
          <w:rStyle w:val="Heading3Char"/>
        </w:rPr>
        <w:t>Dec 2016 – Aug 2021</w:t>
      </w:r>
    </w:p>
    <w:p w14:paraId="223A489A" w14:textId="62152988" w:rsidR="00F27119" w:rsidRDefault="00F27119" w:rsidP="00F27119">
      <w:pPr>
        <w:pStyle w:val="ListBullet"/>
      </w:pPr>
      <w:r>
        <w:t>Directed teams to design and deliver enterprise Oracle Cloud training programs and live environments.</w:t>
      </w:r>
    </w:p>
    <w:p w14:paraId="30FFEFDF" w14:textId="443DACF4" w:rsidR="00F27119" w:rsidRDefault="00F27119" w:rsidP="00F27119">
      <w:pPr>
        <w:pStyle w:val="ListBullet"/>
      </w:pPr>
      <w:r>
        <w:t xml:space="preserve">Introduced workflow automation with </w:t>
      </w:r>
      <w:proofErr w:type="spellStart"/>
      <w:r>
        <w:t>LiquidPlanner</w:t>
      </w:r>
      <w:proofErr w:type="spellEnd"/>
      <w:r>
        <w:t>, Wrike, and Trello, accelerating curriculum updates.</w:t>
      </w:r>
    </w:p>
    <w:p w14:paraId="65A21321" w14:textId="16C7E772" w:rsidR="00F27119" w:rsidRDefault="00F27119" w:rsidP="00F27119">
      <w:pPr>
        <w:pStyle w:val="ListBullet"/>
      </w:pPr>
      <w:r>
        <w:t>Managed budgets, contractors, and reporting to ensure on-time, on-budget delivery.</w:t>
      </w:r>
    </w:p>
    <w:p w14:paraId="27E0C6CD" w14:textId="43FB7AD7" w:rsidR="00F27119" w:rsidRPr="00F0706F" w:rsidRDefault="00F27119" w:rsidP="00F27119">
      <w:pPr>
        <w:pStyle w:val="ListBullet"/>
      </w:pPr>
      <w:r>
        <w:t>Collaborated with clients and SMEs to scale subscription services and improve training accuracy.</w:t>
      </w:r>
    </w:p>
    <w:p w14:paraId="00A13A49" w14:textId="77777777" w:rsidR="00D07D80" w:rsidRDefault="00F0706F" w:rsidP="00F0706F">
      <w:pPr>
        <w:pStyle w:val="Heading2"/>
      </w:pPr>
      <w:r w:rsidRPr="00F0706F">
        <w:t xml:space="preserve">Apple - </w:t>
      </w:r>
      <w:bookmarkStart w:id="8" w:name="OLE_LINK8"/>
      <w:r w:rsidRPr="00F0706F">
        <w:t xml:space="preserve">Technical Specialist </w:t>
      </w:r>
      <w:bookmarkEnd w:id="8"/>
    </w:p>
    <w:p w14:paraId="5CB29DD0" w14:textId="62AC2200" w:rsidR="00F0706F" w:rsidRDefault="00F0706F" w:rsidP="00F0706F">
      <w:pPr>
        <w:pStyle w:val="Heading2"/>
      </w:pPr>
      <w:r w:rsidRPr="00F0706F">
        <w:rPr>
          <w:rStyle w:val="Heading3Char"/>
        </w:rPr>
        <w:t>A</w:t>
      </w:r>
      <w:r>
        <w:rPr>
          <w:rStyle w:val="Heading3Char"/>
        </w:rPr>
        <w:t>ug</w:t>
      </w:r>
      <w:r w:rsidRPr="00F0706F">
        <w:rPr>
          <w:rStyle w:val="Heading3Char"/>
        </w:rPr>
        <w:t xml:space="preserve"> 2016 – D</w:t>
      </w:r>
      <w:r>
        <w:rPr>
          <w:rStyle w:val="Heading3Char"/>
        </w:rPr>
        <w:t>ec</w:t>
      </w:r>
      <w:r w:rsidRPr="00F0706F">
        <w:rPr>
          <w:rStyle w:val="Heading3Char"/>
        </w:rPr>
        <w:t xml:space="preserve"> 2016</w:t>
      </w:r>
    </w:p>
    <w:p w14:paraId="43B4C674" w14:textId="08AD1832" w:rsidR="002C4CB0" w:rsidRPr="00F0706F" w:rsidRDefault="002C4CB0" w:rsidP="00F0706F">
      <w:pPr>
        <w:pStyle w:val="ListBullet"/>
        <w:rPr>
          <w:rFonts w:eastAsiaTheme="majorEastAsia"/>
        </w:rPr>
      </w:pPr>
      <w:r w:rsidRPr="002C4CB0">
        <w:rPr>
          <w:rFonts w:eastAsiaTheme="majorEastAsia"/>
        </w:rPr>
        <w:t>Provided customer-facing iOS/macOS troubleshooting, technology education, and empathetic support.</w:t>
      </w:r>
    </w:p>
    <w:p w14:paraId="49F7448C" w14:textId="284DFEEF" w:rsidR="00D07D80" w:rsidRDefault="00F0706F" w:rsidP="00F0706F">
      <w:pPr>
        <w:pStyle w:val="Heading2"/>
      </w:pPr>
      <w:r w:rsidRPr="00F0706F">
        <w:t xml:space="preserve">Red Hat </w:t>
      </w:r>
      <w:bookmarkStart w:id="9" w:name="OLE_LINK9"/>
      <w:r w:rsidRPr="00F0706F">
        <w:t>- Solution Engineer</w:t>
      </w:r>
      <w:bookmarkEnd w:id="9"/>
      <w:r w:rsidR="006571AD">
        <w:t xml:space="preserve"> (Contract)</w:t>
      </w:r>
    </w:p>
    <w:p w14:paraId="510ADF9E" w14:textId="623C9A45" w:rsidR="00F0706F" w:rsidRPr="00F0706F" w:rsidRDefault="00F0706F" w:rsidP="00F0706F">
      <w:pPr>
        <w:pStyle w:val="Heading2"/>
      </w:pPr>
      <w:r w:rsidRPr="00F0706F">
        <w:rPr>
          <w:rStyle w:val="Heading3Char"/>
        </w:rPr>
        <w:t>Jun 2015 - May 2016</w:t>
      </w:r>
    </w:p>
    <w:p w14:paraId="741EC1B6" w14:textId="4041E313" w:rsidR="002C4CB0" w:rsidRPr="00F0706F" w:rsidRDefault="002C4CB0" w:rsidP="00F0706F">
      <w:pPr>
        <w:pStyle w:val="ListBullet"/>
        <w:rPr>
          <w:rFonts w:eastAsiaTheme="majorEastAsia"/>
        </w:rPr>
      </w:pPr>
      <w:r w:rsidRPr="002C4CB0">
        <w:rPr>
          <w:rFonts w:eastAsiaTheme="majorEastAsia"/>
        </w:rPr>
        <w:t>Designed and implemented client solutions using HTML, CSS, MongoDB, Node.js, and REST APIs.</w:t>
      </w:r>
    </w:p>
    <w:p w14:paraId="7179ECE8" w14:textId="77777777" w:rsidR="00D07D80" w:rsidRDefault="00F0706F" w:rsidP="00F0706F">
      <w:pPr>
        <w:pStyle w:val="Heading2"/>
      </w:pPr>
      <w:r w:rsidRPr="00F0706F">
        <w:t xml:space="preserve">CACI - </w:t>
      </w:r>
      <w:bookmarkStart w:id="10" w:name="OLE_LINK10"/>
      <w:r w:rsidRPr="00F0706F">
        <w:t>Systems Programmer</w:t>
      </w:r>
      <w:bookmarkEnd w:id="10"/>
    </w:p>
    <w:p w14:paraId="3AC54D29" w14:textId="133EF642" w:rsidR="00F0706F" w:rsidRPr="00F0706F" w:rsidRDefault="00F0706F" w:rsidP="00F0706F">
      <w:pPr>
        <w:pStyle w:val="Heading2"/>
      </w:pPr>
      <w:r w:rsidRPr="00F0706F">
        <w:rPr>
          <w:rStyle w:val="Heading3Char"/>
        </w:rPr>
        <w:t>May 2013 – Jun 2015</w:t>
      </w:r>
    </w:p>
    <w:p w14:paraId="384DCD16" w14:textId="3BD65064" w:rsidR="002C4CB0" w:rsidRPr="00F0706F" w:rsidRDefault="002C4CB0" w:rsidP="00F0706F">
      <w:pPr>
        <w:pStyle w:val="ListBullet"/>
        <w:rPr>
          <w:rFonts w:eastAsiaTheme="majorEastAsia"/>
        </w:rPr>
      </w:pPr>
      <w:r w:rsidRPr="002C4CB0">
        <w:rPr>
          <w:rFonts w:eastAsiaTheme="majorEastAsia"/>
        </w:rPr>
        <w:t>Developed and maintained enterprise applications with Java, JavaScript, and SQL while ensuring compliance with government standards.</w:t>
      </w:r>
    </w:p>
    <w:p w14:paraId="1F14014C" w14:textId="77777777" w:rsidR="001379E4" w:rsidRPr="001379E4" w:rsidRDefault="001379E4" w:rsidP="001379E4">
      <w:pPr>
        <w:pStyle w:val="Heading1"/>
      </w:pPr>
      <w:r w:rsidRPr="001379E4">
        <w:t>Selected Software Portfolio</w:t>
      </w:r>
    </w:p>
    <w:p w14:paraId="5D8287F1" w14:textId="77777777" w:rsidR="001379E4" w:rsidRPr="001379E4" w:rsidRDefault="001379E4" w:rsidP="001379E4">
      <w:r w:rsidRPr="001379E4">
        <w:t>Independent product engineer owning strategy, UX design, architecture, implementation, testing, release, and ongoing maintenance across production iOS and web applications.</w:t>
      </w:r>
    </w:p>
    <w:p w14:paraId="4EE87949" w14:textId="77777777" w:rsidR="001379E4" w:rsidRDefault="001379E4" w:rsidP="001379E4">
      <w:pPr>
        <w:pStyle w:val="Heading2"/>
      </w:pPr>
      <w:r w:rsidRPr="001379E4">
        <w:lastRenderedPageBreak/>
        <w:t>Grounded: Affirmation App — Published on the App Store</w:t>
      </w:r>
    </w:p>
    <w:p w14:paraId="73A5FF64" w14:textId="27003B1C" w:rsidR="001379E4" w:rsidRPr="001379E4" w:rsidRDefault="001379E4" w:rsidP="001379E4">
      <w:pPr>
        <w:pStyle w:val="Heading3"/>
      </w:pPr>
      <w:r w:rsidRPr="001379E4">
        <w:t xml:space="preserve">Swift, </w:t>
      </w:r>
      <w:proofErr w:type="spellStart"/>
      <w:r w:rsidRPr="001379E4">
        <w:t>SwiftUI</w:t>
      </w:r>
      <w:proofErr w:type="spellEnd"/>
      <w:r w:rsidRPr="001379E4">
        <w:t xml:space="preserve">, Apple Foundation Models, </w:t>
      </w:r>
      <w:proofErr w:type="spellStart"/>
      <w:r w:rsidRPr="001379E4">
        <w:t>WidgetKit</w:t>
      </w:r>
      <w:proofErr w:type="spellEnd"/>
    </w:p>
    <w:p w14:paraId="42438D2C" w14:textId="77777777" w:rsidR="001379E4" w:rsidRPr="001379E4" w:rsidRDefault="001379E4" w:rsidP="001379E4">
      <w:pPr>
        <w:numPr>
          <w:ilvl w:val="0"/>
          <w:numId w:val="23"/>
        </w:numPr>
      </w:pPr>
      <w:r w:rsidRPr="001379E4">
        <w:t>Designed, developed, and launched a local-first iPhone and iPad application with Apple Intelligence-assisted drafting, configurable personalization, widgets, and share-card generation.</w:t>
      </w:r>
    </w:p>
    <w:p w14:paraId="348BB5C4" w14:textId="77777777" w:rsidR="001379E4" w:rsidRPr="001379E4" w:rsidRDefault="001379E4" w:rsidP="001379E4">
      <w:pPr>
        <w:numPr>
          <w:ilvl w:val="0"/>
          <w:numId w:val="23"/>
        </w:numPr>
      </w:pPr>
      <w:r w:rsidRPr="001379E4">
        <w:t>Owned the end-to-end product lifecycle, including interaction and visual design, content modeling, AI prompt and review flows, App Store delivery, and post-release iteration.</w:t>
      </w:r>
    </w:p>
    <w:p w14:paraId="6FECEFB7" w14:textId="77777777" w:rsidR="001379E4" w:rsidRDefault="001379E4" w:rsidP="001379E4">
      <w:pPr>
        <w:pStyle w:val="Heading2"/>
      </w:pPr>
      <w:r w:rsidRPr="001379E4">
        <w:t>Flashcards for Families — Published on the App Store</w:t>
      </w:r>
    </w:p>
    <w:p w14:paraId="6EC8DF71" w14:textId="5423792F" w:rsidR="001379E4" w:rsidRPr="001379E4" w:rsidRDefault="001379E4" w:rsidP="001379E4">
      <w:pPr>
        <w:pStyle w:val="Heading3"/>
      </w:pPr>
      <w:r w:rsidRPr="001379E4">
        <w:t xml:space="preserve">Swift, </w:t>
      </w:r>
      <w:proofErr w:type="spellStart"/>
      <w:r w:rsidRPr="001379E4">
        <w:t>SwiftUI</w:t>
      </w:r>
      <w:proofErr w:type="spellEnd"/>
      <w:r w:rsidRPr="001379E4">
        <w:t xml:space="preserve">, </w:t>
      </w:r>
      <w:proofErr w:type="spellStart"/>
      <w:r w:rsidRPr="001379E4">
        <w:t>SwiftData</w:t>
      </w:r>
      <w:proofErr w:type="spellEnd"/>
      <w:r w:rsidRPr="001379E4">
        <w:t xml:space="preserve">, </w:t>
      </w:r>
      <w:proofErr w:type="spellStart"/>
      <w:r w:rsidRPr="001379E4">
        <w:t>CloudKit</w:t>
      </w:r>
      <w:proofErr w:type="spellEnd"/>
      <w:r w:rsidRPr="001379E4">
        <w:t>, Vision, JSON</w:t>
      </w:r>
    </w:p>
    <w:p w14:paraId="2B30D795" w14:textId="77777777" w:rsidR="001379E4" w:rsidRPr="001379E4" w:rsidRDefault="001379E4" w:rsidP="001379E4">
      <w:pPr>
        <w:numPr>
          <w:ilvl w:val="0"/>
          <w:numId w:val="24"/>
        </w:numPr>
      </w:pPr>
      <w:r w:rsidRPr="001379E4">
        <w:t>Built and launched a parent-managed learning application with per-child profiles and progress, a JSON-based deck architecture, configurable practice subsets, and simplified Kid Mode workflows.</w:t>
      </w:r>
    </w:p>
    <w:p w14:paraId="0BCB2767" w14:textId="77777777" w:rsidR="001379E4" w:rsidRPr="001379E4" w:rsidRDefault="001379E4" w:rsidP="001379E4">
      <w:pPr>
        <w:numPr>
          <w:ilvl w:val="0"/>
          <w:numId w:val="24"/>
        </w:numPr>
      </w:pPr>
      <w:r w:rsidRPr="001379E4">
        <w:t>Implemented local-first persistence with optional iCloud synchronization, photo and document import for school materials, automated App Store screenshot generation, and App Store release delivery for iPhone and iPad.</w:t>
      </w:r>
    </w:p>
    <w:p w14:paraId="6A21FD81" w14:textId="77777777" w:rsidR="001379E4" w:rsidRDefault="001379E4" w:rsidP="001379E4">
      <w:pPr>
        <w:pStyle w:val="Heading2"/>
      </w:pPr>
      <w:r w:rsidRPr="001379E4">
        <w:t>Until Friday — TestFlight Beta</w:t>
      </w:r>
    </w:p>
    <w:p w14:paraId="0BB35DB5" w14:textId="4FBB93CD" w:rsidR="001379E4" w:rsidRPr="001379E4" w:rsidRDefault="001379E4" w:rsidP="001379E4">
      <w:pPr>
        <w:pStyle w:val="Heading3"/>
      </w:pPr>
      <w:r w:rsidRPr="001379E4">
        <w:t xml:space="preserve">Swift, </w:t>
      </w:r>
      <w:proofErr w:type="spellStart"/>
      <w:r w:rsidRPr="001379E4">
        <w:t>SwiftUI</w:t>
      </w:r>
      <w:proofErr w:type="spellEnd"/>
      <w:r w:rsidRPr="001379E4">
        <w:t xml:space="preserve">, </w:t>
      </w:r>
      <w:proofErr w:type="spellStart"/>
      <w:r w:rsidRPr="001379E4">
        <w:t>SwiftData</w:t>
      </w:r>
      <w:proofErr w:type="spellEnd"/>
      <w:r w:rsidRPr="001379E4">
        <w:t xml:space="preserve">, </w:t>
      </w:r>
      <w:proofErr w:type="spellStart"/>
      <w:r w:rsidRPr="001379E4">
        <w:t>CloudKit</w:t>
      </w:r>
      <w:proofErr w:type="spellEnd"/>
      <w:r w:rsidRPr="001379E4">
        <w:t xml:space="preserve">, </w:t>
      </w:r>
      <w:proofErr w:type="spellStart"/>
      <w:r w:rsidRPr="001379E4">
        <w:t>WidgetKit</w:t>
      </w:r>
      <w:proofErr w:type="spellEnd"/>
      <w:r w:rsidRPr="001379E4">
        <w:t xml:space="preserve">, </w:t>
      </w:r>
      <w:proofErr w:type="spellStart"/>
      <w:r w:rsidRPr="001379E4">
        <w:t>UserNotifications</w:t>
      </w:r>
      <w:proofErr w:type="spellEnd"/>
    </w:p>
    <w:p w14:paraId="7B1EA092" w14:textId="77777777" w:rsidR="001379E4" w:rsidRPr="001379E4" w:rsidRDefault="001379E4" w:rsidP="001379E4">
      <w:pPr>
        <w:numPr>
          <w:ilvl w:val="0"/>
          <w:numId w:val="25"/>
        </w:numPr>
      </w:pPr>
      <w:r w:rsidRPr="001379E4">
        <w:t>Architected a budgeting application around recurring spending buckets, supporting custom refill schedules, balance rollover, transaction history, trend comparisons, and low-balance alerts.</w:t>
      </w:r>
    </w:p>
    <w:p w14:paraId="61030D9A" w14:textId="77777777" w:rsidR="001379E4" w:rsidRPr="001379E4" w:rsidRDefault="001379E4" w:rsidP="001379E4">
      <w:pPr>
        <w:numPr>
          <w:ilvl w:val="0"/>
          <w:numId w:val="25"/>
        </w:numPr>
      </w:pPr>
      <w:r w:rsidRPr="001379E4">
        <w:t xml:space="preserve">Developed </w:t>
      </w:r>
      <w:proofErr w:type="spellStart"/>
      <w:r w:rsidRPr="001379E4">
        <w:t>CloudKit</w:t>
      </w:r>
      <w:proofErr w:type="spellEnd"/>
      <w:r w:rsidRPr="001379E4">
        <w:t>-based household sharing and widget snapshot workflows while owning the product model, interface, persistence layer, testing, and beta delivery.</w:t>
      </w:r>
    </w:p>
    <w:p w14:paraId="4F5F55CF" w14:textId="77777777" w:rsidR="001379E4" w:rsidRDefault="001379E4" w:rsidP="001379E4">
      <w:pPr>
        <w:pStyle w:val="Heading2"/>
      </w:pPr>
      <w:r w:rsidRPr="001379E4">
        <w:t>Friendly Competitions — TestFlight Beta</w:t>
      </w:r>
    </w:p>
    <w:p w14:paraId="4D2DC3DB" w14:textId="616734BE" w:rsidR="001379E4" w:rsidRPr="001379E4" w:rsidRDefault="001379E4" w:rsidP="001379E4">
      <w:pPr>
        <w:pStyle w:val="Heading3"/>
      </w:pPr>
      <w:r w:rsidRPr="001379E4">
        <w:t xml:space="preserve">Swift, </w:t>
      </w:r>
      <w:proofErr w:type="spellStart"/>
      <w:r w:rsidRPr="001379E4">
        <w:t>SwiftUI</w:t>
      </w:r>
      <w:proofErr w:type="spellEnd"/>
      <w:r w:rsidRPr="001379E4">
        <w:t xml:space="preserve">, </w:t>
      </w:r>
      <w:proofErr w:type="spellStart"/>
      <w:r w:rsidRPr="001379E4">
        <w:t>SwiftData</w:t>
      </w:r>
      <w:proofErr w:type="spellEnd"/>
    </w:p>
    <w:p w14:paraId="6FBF8C83" w14:textId="77777777" w:rsidR="001379E4" w:rsidRPr="001379E4" w:rsidRDefault="001379E4" w:rsidP="001379E4">
      <w:pPr>
        <w:numPr>
          <w:ilvl w:val="0"/>
          <w:numId w:val="26"/>
        </w:numPr>
      </w:pPr>
      <w:r w:rsidRPr="001379E4">
        <w:t>Developed an offline-first event-scoring application with configurable categories and medal values, multiple judging workflows, participation tracking, and shareable results.</w:t>
      </w:r>
    </w:p>
    <w:p w14:paraId="227E6345" w14:textId="77777777" w:rsidR="001379E4" w:rsidRPr="001379E4" w:rsidRDefault="001379E4" w:rsidP="001379E4">
      <w:pPr>
        <w:numPr>
          <w:ilvl w:val="0"/>
          <w:numId w:val="26"/>
        </w:numPr>
      </w:pPr>
      <w:r w:rsidRPr="001379E4">
        <w:t>Designed the scoring and tie-resolution architecture alongside the complete host and judge experience, from event setup and voting through final standings.</w:t>
      </w:r>
    </w:p>
    <w:p w14:paraId="34D5B36E" w14:textId="77777777" w:rsidR="001379E4" w:rsidRDefault="001379E4" w:rsidP="001379E4">
      <w:pPr>
        <w:pStyle w:val="Heading2"/>
      </w:pPr>
      <w:r w:rsidRPr="001379E4">
        <w:t>Author Website Platform — Production</w:t>
      </w:r>
    </w:p>
    <w:p w14:paraId="65B31446" w14:textId="142399F3" w:rsidR="001379E4" w:rsidRPr="001379E4" w:rsidRDefault="001379E4" w:rsidP="001379E4">
      <w:pPr>
        <w:pStyle w:val="Heading3"/>
      </w:pPr>
      <w:r w:rsidRPr="001379E4">
        <w:t>React, Vite, Markdown, GitHub</w:t>
      </w:r>
    </w:p>
    <w:p w14:paraId="221DA2D7" w14:textId="77777777" w:rsidR="001379E4" w:rsidRPr="001379E4" w:rsidRDefault="001379E4" w:rsidP="001379E4">
      <w:pPr>
        <w:numPr>
          <w:ilvl w:val="0"/>
          <w:numId w:val="27"/>
        </w:numPr>
      </w:pPr>
      <w:r w:rsidRPr="001379E4">
        <w:t>Migrated a legacy Wix author website to a custom React and Vite platform optimized for performance, maintainability, and ongoing publishing.</w:t>
      </w:r>
    </w:p>
    <w:p w14:paraId="65FCCAAD" w14:textId="77777777" w:rsidR="001379E4" w:rsidRPr="001379E4" w:rsidRDefault="001379E4" w:rsidP="001379E4">
      <w:pPr>
        <w:numPr>
          <w:ilvl w:val="0"/>
          <w:numId w:val="27"/>
        </w:numPr>
      </w:pPr>
      <w:r w:rsidRPr="001379E4">
        <w:t>Designed a Markdown-driven, CMS-free content architecture and continue to own frontend development, deployment, content updates, and long-term site maintenance.</w:t>
      </w:r>
    </w:p>
    <w:p w14:paraId="27540FBA" w14:textId="77777777" w:rsidR="001379E4" w:rsidRDefault="001379E4" w:rsidP="001379E4"/>
    <w:p w14:paraId="3B4BFFD8" w14:textId="5A4FA9A3" w:rsidR="00F0706F" w:rsidRPr="00F0706F" w:rsidRDefault="00913C67" w:rsidP="00F0706F">
      <w:pPr>
        <w:pStyle w:val="Heading1"/>
      </w:pPr>
      <w:r>
        <w:t>Education</w:t>
      </w:r>
    </w:p>
    <w:p w14:paraId="6DA2E75E" w14:textId="77777777" w:rsidR="00F0706F" w:rsidRPr="00F0706F" w:rsidRDefault="00F0706F" w:rsidP="00F0706F">
      <w:pPr>
        <w:pStyle w:val="Heading2"/>
      </w:pPr>
      <w:r w:rsidRPr="00F0706F">
        <w:t>B.S. Computer Science, University of Mary Washington - 2013</w:t>
      </w:r>
    </w:p>
    <w:p w14:paraId="1D93028D" w14:textId="7CED05FD" w:rsidR="00F0706F" w:rsidRPr="00F0706F" w:rsidRDefault="00F0706F" w:rsidP="009E2873">
      <w:pPr>
        <w:pStyle w:val="ListBullet"/>
        <w:rPr>
          <w:rFonts w:eastAsiaTheme="majorEastAsia"/>
        </w:rPr>
      </w:pPr>
      <w:r w:rsidRPr="00F0706F">
        <w:rPr>
          <w:rFonts w:eastAsiaTheme="majorEastAsia"/>
        </w:rPr>
        <w:t xml:space="preserve">Departmental </w:t>
      </w:r>
      <w:r w:rsidRPr="009E2873">
        <w:t>Honors</w:t>
      </w:r>
      <w:r w:rsidRPr="00F0706F">
        <w:rPr>
          <w:rFonts w:eastAsiaTheme="majorEastAsia"/>
        </w:rPr>
        <w:t xml:space="preserve"> </w:t>
      </w:r>
      <w:r w:rsidR="009E2873">
        <w:rPr>
          <w:rFonts w:eastAsiaTheme="majorEastAsia"/>
        </w:rPr>
        <w:t>|</w:t>
      </w:r>
      <w:r w:rsidRPr="00F0706F">
        <w:rPr>
          <w:rFonts w:eastAsiaTheme="majorEastAsia"/>
        </w:rPr>
        <w:t xml:space="preserve"> Asian Studies minor </w:t>
      </w:r>
      <w:r w:rsidR="009E2873">
        <w:rPr>
          <w:rFonts w:eastAsiaTheme="majorEastAsia"/>
        </w:rPr>
        <w:t>|</w:t>
      </w:r>
      <w:r w:rsidRPr="00F0706F">
        <w:rPr>
          <w:rFonts w:eastAsiaTheme="majorEastAsia"/>
        </w:rPr>
        <w:t xml:space="preserve"> Chi Beta Phi </w:t>
      </w:r>
      <w:r w:rsidR="009E2873">
        <w:rPr>
          <w:rFonts w:eastAsiaTheme="majorEastAsia"/>
        </w:rPr>
        <w:t xml:space="preserve">| </w:t>
      </w:r>
      <w:r w:rsidRPr="00F0706F">
        <w:rPr>
          <w:rFonts w:eastAsiaTheme="majorEastAsia"/>
        </w:rPr>
        <w:t xml:space="preserve">President, PERL (Women in CS) </w:t>
      </w:r>
      <w:r w:rsidR="009E2873">
        <w:rPr>
          <w:rFonts w:eastAsiaTheme="majorEastAsia"/>
        </w:rPr>
        <w:t xml:space="preserve">| </w:t>
      </w:r>
      <w:r w:rsidRPr="00F0706F">
        <w:rPr>
          <w:rFonts w:eastAsiaTheme="majorEastAsia"/>
        </w:rPr>
        <w:t xml:space="preserve">Circle K </w:t>
      </w:r>
      <w:r w:rsidR="009E2873">
        <w:rPr>
          <w:rFonts w:eastAsiaTheme="majorEastAsia"/>
        </w:rPr>
        <w:t>|</w:t>
      </w:r>
      <w:r w:rsidRPr="00F0706F">
        <w:rPr>
          <w:rFonts w:eastAsiaTheme="majorEastAsia"/>
        </w:rPr>
        <w:t xml:space="preserve"> NSCS</w:t>
      </w:r>
    </w:p>
    <w:bookmarkEnd w:id="1"/>
    <w:p w14:paraId="1FB042ED" w14:textId="77777777" w:rsidR="002C4CB0" w:rsidRPr="0013572C" w:rsidRDefault="002C4CB0" w:rsidP="002C4CB0">
      <w:pPr>
        <w:pStyle w:val="ListBullet"/>
        <w:numPr>
          <w:ilvl w:val="0"/>
          <w:numId w:val="0"/>
        </w:numPr>
      </w:pPr>
    </w:p>
    <w:sectPr w:rsidR="002C4CB0" w:rsidRPr="0013572C" w:rsidSect="008A5EBC">
      <w:footerReference w:type="default" r:id="rId9"/>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E7C62C" w14:textId="77777777" w:rsidR="002458B3" w:rsidRDefault="002458B3" w:rsidP="00725803">
      <w:pPr>
        <w:spacing w:after="0"/>
      </w:pPr>
      <w:r>
        <w:separator/>
      </w:r>
    </w:p>
  </w:endnote>
  <w:endnote w:type="continuationSeparator" w:id="0">
    <w:p w14:paraId="33530601" w14:textId="77777777" w:rsidR="002458B3" w:rsidRDefault="002458B3"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97A90" w14:textId="2E0D95E3" w:rsidR="005A4A49" w:rsidRDefault="005A4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15E3F3" w14:textId="77777777" w:rsidR="002458B3" w:rsidRDefault="002458B3" w:rsidP="00725803">
      <w:pPr>
        <w:spacing w:after="0"/>
      </w:pPr>
      <w:r>
        <w:separator/>
      </w:r>
    </w:p>
  </w:footnote>
  <w:footnote w:type="continuationSeparator" w:id="0">
    <w:p w14:paraId="6CCAC525" w14:textId="77777777" w:rsidR="002458B3" w:rsidRDefault="002458B3"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62A0232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E13763"/>
    <w:multiLevelType w:val="hybridMultilevel"/>
    <w:tmpl w:val="347A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2A3397"/>
    <w:multiLevelType w:val="hybridMultilevel"/>
    <w:tmpl w:val="740EE1B2"/>
    <w:lvl w:ilvl="0" w:tplc="689826A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6C1173"/>
    <w:multiLevelType w:val="multilevel"/>
    <w:tmpl w:val="1CC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B040E"/>
    <w:multiLevelType w:val="multilevel"/>
    <w:tmpl w:val="5C7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8683D"/>
    <w:multiLevelType w:val="multilevel"/>
    <w:tmpl w:val="95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82C83"/>
    <w:multiLevelType w:val="hybridMultilevel"/>
    <w:tmpl w:val="95BE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rPr>
    </w:lvl>
    <w:lvl w:ilvl="2">
      <w:start w:val="1"/>
      <w:numFmt w:val="bullet"/>
      <w:lvlText w:val=""/>
      <w:lvlJc w:val="left"/>
      <w:pPr>
        <w:ind w:left="1080" w:hanging="360"/>
      </w:pPr>
      <w:rPr>
        <w:rFonts w:ascii="Wingdings" w:hAnsi="Wingdings" w:hint="default"/>
        <w:color w:val="156082"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9F5249C"/>
    <w:multiLevelType w:val="multilevel"/>
    <w:tmpl w:val="5D3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85917"/>
    <w:multiLevelType w:val="multilevel"/>
    <w:tmpl w:val="398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156082"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8823A9"/>
    <w:multiLevelType w:val="hybridMultilevel"/>
    <w:tmpl w:val="9DEAB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8733E"/>
    <w:multiLevelType w:val="hybridMultilevel"/>
    <w:tmpl w:val="B708480A"/>
    <w:lvl w:ilvl="0" w:tplc="04090001">
      <w:start w:val="1"/>
      <w:numFmt w:val="bullet"/>
      <w:lvlText w:val=""/>
      <w:lvlJc w:val="left"/>
      <w:pPr>
        <w:ind w:left="720" w:hanging="360"/>
      </w:pPr>
      <w:rPr>
        <w:rFonts w:ascii="Symbol" w:hAnsi="Symbol" w:hint="default"/>
      </w:rPr>
    </w:lvl>
    <w:lvl w:ilvl="1" w:tplc="C734A82C">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958E7"/>
    <w:multiLevelType w:val="hybridMultilevel"/>
    <w:tmpl w:val="CFAA3BC8"/>
    <w:lvl w:ilvl="0" w:tplc="CEF4173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FB7831"/>
    <w:multiLevelType w:val="multilevel"/>
    <w:tmpl w:val="9B4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F1E65"/>
    <w:multiLevelType w:val="multilevel"/>
    <w:tmpl w:val="9642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32874"/>
    <w:multiLevelType w:val="hybridMultilevel"/>
    <w:tmpl w:val="571A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40380A"/>
    <w:multiLevelType w:val="multilevel"/>
    <w:tmpl w:val="3C88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232514">
    <w:abstractNumId w:val="15"/>
  </w:num>
  <w:num w:numId="2" w16cid:durableId="762920731">
    <w:abstractNumId w:val="7"/>
  </w:num>
  <w:num w:numId="3" w16cid:durableId="2128891363">
    <w:abstractNumId w:val="6"/>
  </w:num>
  <w:num w:numId="4" w16cid:durableId="19198982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6711504">
    <w:abstractNumId w:val="8"/>
  </w:num>
  <w:num w:numId="6" w16cid:durableId="458768913">
    <w:abstractNumId w:val="18"/>
  </w:num>
  <w:num w:numId="7" w16cid:durableId="1257441017">
    <w:abstractNumId w:val="5"/>
  </w:num>
  <w:num w:numId="8" w16cid:durableId="953753115">
    <w:abstractNumId w:val="4"/>
  </w:num>
  <w:num w:numId="9" w16cid:durableId="1291325322">
    <w:abstractNumId w:val="3"/>
  </w:num>
  <w:num w:numId="10" w16cid:durableId="413403705">
    <w:abstractNumId w:val="2"/>
  </w:num>
  <w:num w:numId="11" w16cid:durableId="67922678">
    <w:abstractNumId w:val="1"/>
  </w:num>
  <w:num w:numId="12" w16cid:durableId="644704474">
    <w:abstractNumId w:val="0"/>
  </w:num>
  <w:num w:numId="13" w16cid:durableId="1977641533">
    <w:abstractNumId w:val="21"/>
  </w:num>
  <w:num w:numId="14" w16cid:durableId="712777185">
    <w:abstractNumId w:val="24"/>
  </w:num>
  <w:num w:numId="15" w16cid:durableId="1886018853">
    <w:abstractNumId w:val="13"/>
  </w:num>
  <w:num w:numId="16" w16cid:durableId="1476991211">
    <w:abstractNumId w:val="23"/>
  </w:num>
  <w:num w:numId="17" w16cid:durableId="1285884116">
    <w:abstractNumId w:val="20"/>
  </w:num>
  <w:num w:numId="18" w16cid:durableId="1383868169">
    <w:abstractNumId w:val="19"/>
  </w:num>
  <w:num w:numId="19" w16cid:durableId="752970392">
    <w:abstractNumId w:val="9"/>
  </w:num>
  <w:num w:numId="20" w16cid:durableId="644965697">
    <w:abstractNumId w:val="10"/>
  </w:num>
  <w:num w:numId="21" w16cid:durableId="522667547">
    <w:abstractNumId w:val="14"/>
  </w:num>
  <w:num w:numId="22" w16cid:durableId="373241170">
    <w:abstractNumId w:val="16"/>
  </w:num>
  <w:num w:numId="23" w16cid:durableId="1838499737">
    <w:abstractNumId w:val="12"/>
  </w:num>
  <w:num w:numId="24" w16cid:durableId="316961938">
    <w:abstractNumId w:val="25"/>
  </w:num>
  <w:num w:numId="25" w16cid:durableId="1302462878">
    <w:abstractNumId w:val="22"/>
  </w:num>
  <w:num w:numId="26" w16cid:durableId="1619680485">
    <w:abstractNumId w:val="17"/>
  </w:num>
  <w:num w:numId="27" w16cid:durableId="139088607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A14"/>
    <w:rsid w:val="00025E77"/>
    <w:rsid w:val="00027312"/>
    <w:rsid w:val="0005584A"/>
    <w:rsid w:val="000645F2"/>
    <w:rsid w:val="00075A1D"/>
    <w:rsid w:val="00082F03"/>
    <w:rsid w:val="000835A0"/>
    <w:rsid w:val="000846E7"/>
    <w:rsid w:val="000934A2"/>
    <w:rsid w:val="000B0769"/>
    <w:rsid w:val="000D4A29"/>
    <w:rsid w:val="00115505"/>
    <w:rsid w:val="0013572C"/>
    <w:rsid w:val="001379E4"/>
    <w:rsid w:val="001726CF"/>
    <w:rsid w:val="001A0E90"/>
    <w:rsid w:val="001B0955"/>
    <w:rsid w:val="001E17E0"/>
    <w:rsid w:val="00227784"/>
    <w:rsid w:val="0023705D"/>
    <w:rsid w:val="00244E69"/>
    <w:rsid w:val="002458B3"/>
    <w:rsid w:val="00250A31"/>
    <w:rsid w:val="00251C13"/>
    <w:rsid w:val="00260A71"/>
    <w:rsid w:val="002922D0"/>
    <w:rsid w:val="002B454A"/>
    <w:rsid w:val="002C4CB0"/>
    <w:rsid w:val="0030325C"/>
    <w:rsid w:val="00340B03"/>
    <w:rsid w:val="0035380A"/>
    <w:rsid w:val="00380AE7"/>
    <w:rsid w:val="00382222"/>
    <w:rsid w:val="00382B40"/>
    <w:rsid w:val="003A6943"/>
    <w:rsid w:val="003C3F70"/>
    <w:rsid w:val="00410BA2"/>
    <w:rsid w:val="00434074"/>
    <w:rsid w:val="00463C3B"/>
    <w:rsid w:val="004937AE"/>
    <w:rsid w:val="00493CE6"/>
    <w:rsid w:val="004B66C0"/>
    <w:rsid w:val="004D4200"/>
    <w:rsid w:val="004E1E99"/>
    <w:rsid w:val="004E2970"/>
    <w:rsid w:val="005026DD"/>
    <w:rsid w:val="00513EFC"/>
    <w:rsid w:val="0051579F"/>
    <w:rsid w:val="0052113B"/>
    <w:rsid w:val="00564951"/>
    <w:rsid w:val="00573189"/>
    <w:rsid w:val="00573BF9"/>
    <w:rsid w:val="00584077"/>
    <w:rsid w:val="005A4A49"/>
    <w:rsid w:val="005B1D68"/>
    <w:rsid w:val="005C2C4C"/>
    <w:rsid w:val="005D4E08"/>
    <w:rsid w:val="005F2D92"/>
    <w:rsid w:val="00611B37"/>
    <w:rsid w:val="00620EA7"/>
    <w:rsid w:val="006252B4"/>
    <w:rsid w:val="00646BA2"/>
    <w:rsid w:val="006571AD"/>
    <w:rsid w:val="00662303"/>
    <w:rsid w:val="00675EA0"/>
    <w:rsid w:val="0069453A"/>
    <w:rsid w:val="006B2B25"/>
    <w:rsid w:val="006C08A0"/>
    <w:rsid w:val="006C47D8"/>
    <w:rsid w:val="006C7E53"/>
    <w:rsid w:val="006D2D08"/>
    <w:rsid w:val="006F26A2"/>
    <w:rsid w:val="0070237E"/>
    <w:rsid w:val="00704A60"/>
    <w:rsid w:val="00725803"/>
    <w:rsid w:val="00725CB5"/>
    <w:rsid w:val="007307A3"/>
    <w:rsid w:val="00734AEC"/>
    <w:rsid w:val="00734CB5"/>
    <w:rsid w:val="00752315"/>
    <w:rsid w:val="00760547"/>
    <w:rsid w:val="00762A89"/>
    <w:rsid w:val="00790B1E"/>
    <w:rsid w:val="007B706A"/>
    <w:rsid w:val="00857E6B"/>
    <w:rsid w:val="008663CD"/>
    <w:rsid w:val="00887EC1"/>
    <w:rsid w:val="008968C4"/>
    <w:rsid w:val="008A01F0"/>
    <w:rsid w:val="008A5EBC"/>
    <w:rsid w:val="008D7C1C"/>
    <w:rsid w:val="008F61FC"/>
    <w:rsid w:val="00900392"/>
    <w:rsid w:val="00913C67"/>
    <w:rsid w:val="0092291B"/>
    <w:rsid w:val="00931655"/>
    <w:rsid w:val="00932D92"/>
    <w:rsid w:val="00945AAE"/>
    <w:rsid w:val="0095272C"/>
    <w:rsid w:val="00972024"/>
    <w:rsid w:val="0099037E"/>
    <w:rsid w:val="009A0E2F"/>
    <w:rsid w:val="009A32E6"/>
    <w:rsid w:val="009C58C7"/>
    <w:rsid w:val="009E2873"/>
    <w:rsid w:val="009F04D2"/>
    <w:rsid w:val="009F1BCE"/>
    <w:rsid w:val="009F2BA7"/>
    <w:rsid w:val="009F41D6"/>
    <w:rsid w:val="009F6DA0"/>
    <w:rsid w:val="00A01182"/>
    <w:rsid w:val="00A07CCF"/>
    <w:rsid w:val="00A22FD9"/>
    <w:rsid w:val="00A23402"/>
    <w:rsid w:val="00A26120"/>
    <w:rsid w:val="00AA6875"/>
    <w:rsid w:val="00AB68DB"/>
    <w:rsid w:val="00AC1000"/>
    <w:rsid w:val="00AD13CB"/>
    <w:rsid w:val="00AD3FD8"/>
    <w:rsid w:val="00AF6171"/>
    <w:rsid w:val="00B370A8"/>
    <w:rsid w:val="00B452BE"/>
    <w:rsid w:val="00B62AC1"/>
    <w:rsid w:val="00B72731"/>
    <w:rsid w:val="00B8652C"/>
    <w:rsid w:val="00BC7376"/>
    <w:rsid w:val="00BD669A"/>
    <w:rsid w:val="00C13F2B"/>
    <w:rsid w:val="00C27DDC"/>
    <w:rsid w:val="00C43D65"/>
    <w:rsid w:val="00C84833"/>
    <w:rsid w:val="00C86A16"/>
    <w:rsid w:val="00C9044F"/>
    <w:rsid w:val="00CD14D0"/>
    <w:rsid w:val="00CD24A6"/>
    <w:rsid w:val="00D07D80"/>
    <w:rsid w:val="00D2420D"/>
    <w:rsid w:val="00D30382"/>
    <w:rsid w:val="00D413F9"/>
    <w:rsid w:val="00D44E50"/>
    <w:rsid w:val="00D46381"/>
    <w:rsid w:val="00D52821"/>
    <w:rsid w:val="00D82FFA"/>
    <w:rsid w:val="00D90060"/>
    <w:rsid w:val="00D92B95"/>
    <w:rsid w:val="00DB167E"/>
    <w:rsid w:val="00DB5086"/>
    <w:rsid w:val="00DE09B8"/>
    <w:rsid w:val="00DF0A14"/>
    <w:rsid w:val="00E03F71"/>
    <w:rsid w:val="00E154B5"/>
    <w:rsid w:val="00E232F0"/>
    <w:rsid w:val="00E52791"/>
    <w:rsid w:val="00E6214B"/>
    <w:rsid w:val="00E83195"/>
    <w:rsid w:val="00EB41C5"/>
    <w:rsid w:val="00EF1C89"/>
    <w:rsid w:val="00F00A4F"/>
    <w:rsid w:val="00F0706F"/>
    <w:rsid w:val="00F11133"/>
    <w:rsid w:val="00F21C0E"/>
    <w:rsid w:val="00F22436"/>
    <w:rsid w:val="00F27119"/>
    <w:rsid w:val="00F33CD8"/>
    <w:rsid w:val="00F6668A"/>
    <w:rsid w:val="00F76426"/>
    <w:rsid w:val="00F85D11"/>
    <w:rsid w:val="00F94391"/>
    <w:rsid w:val="00FA1F47"/>
    <w:rsid w:val="00FA3FA1"/>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95594"/>
  <w15:chartTrackingRefBased/>
  <w15:docId w15:val="{ECDA0718-0E14-174C-99C3-D226DB3D8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E69"/>
    <w:pPr>
      <w:spacing w:before="120" w:after="120" w:line="240" w:lineRule="auto"/>
    </w:pPr>
  </w:style>
  <w:style w:type="paragraph" w:styleId="Heading1">
    <w:name w:val="heading 1"/>
    <w:basedOn w:val="Normal"/>
    <w:next w:val="Normal"/>
    <w:link w:val="Heading1Char"/>
    <w:uiPriority w:val="9"/>
    <w:qFormat/>
    <w:rsid w:val="00244E69"/>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44E69"/>
    <w:pPr>
      <w:keepNext/>
      <w:keepLines/>
      <w:outlineLvl w:val="1"/>
    </w:pPr>
    <w:rPr>
      <w:rFonts w:asciiTheme="majorHAnsi" w:eastAsiaTheme="majorEastAsia" w:hAnsiTheme="majorHAnsi" w:cstheme="majorBidi"/>
      <w:b/>
      <w:bCs/>
      <w:color w:val="156082" w:themeColor="accent1"/>
      <w:sz w:val="24"/>
      <w:szCs w:val="26"/>
    </w:rPr>
  </w:style>
  <w:style w:type="paragraph" w:styleId="Heading3">
    <w:name w:val="heading 3"/>
    <w:basedOn w:val="Normal"/>
    <w:next w:val="Normal"/>
    <w:link w:val="Heading3Char"/>
    <w:uiPriority w:val="9"/>
    <w:unhideWhenUsed/>
    <w:qFormat/>
    <w:rsid w:val="00244E69"/>
    <w:pPr>
      <w:keepNext/>
      <w:keepLines/>
      <w:outlineLvl w:val="2"/>
    </w:pPr>
    <w:rPr>
      <w:rFonts w:eastAsiaTheme="majorEastAsia" w:cstheme="majorBidi"/>
      <w:b/>
      <w:bCs/>
      <w:color w:val="156082" w:themeColor="accent1"/>
      <w:sz w:val="20"/>
    </w:rPr>
  </w:style>
  <w:style w:type="paragraph" w:styleId="Heading4">
    <w:name w:val="heading 4"/>
    <w:basedOn w:val="Normal"/>
    <w:next w:val="Normal"/>
    <w:link w:val="Heading4Char"/>
    <w:uiPriority w:val="9"/>
    <w:semiHidden/>
    <w:unhideWhenUsed/>
    <w:qFormat/>
    <w:rsid w:val="00244E69"/>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244E69"/>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244E6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244E6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44E69"/>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244E6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244E69"/>
    <w:rPr>
      <w:rFonts w:asciiTheme="majorHAnsi" w:eastAsiaTheme="majorEastAsia" w:hAnsiTheme="majorHAnsi" w:cstheme="majorBidi"/>
      <w:b/>
      <w:bCs/>
      <w:color w:val="0F4761" w:themeColor="accent1" w:themeShade="BF"/>
      <w:sz w:val="28"/>
      <w:szCs w:val="28"/>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244E69"/>
    <w:rPr>
      <w:rFonts w:asciiTheme="majorHAnsi" w:eastAsiaTheme="majorEastAsia" w:hAnsiTheme="majorHAnsi" w:cstheme="majorBidi"/>
      <w:b/>
      <w:bCs/>
      <w:color w:val="156082" w:themeColor="accent1"/>
      <w:sz w:val="24"/>
      <w:szCs w:val="26"/>
    </w:rPr>
  </w:style>
  <w:style w:type="character" w:customStyle="1" w:styleId="Heading3Char">
    <w:name w:val="Heading 3 Char"/>
    <w:basedOn w:val="DefaultParagraphFont"/>
    <w:link w:val="Heading3"/>
    <w:uiPriority w:val="9"/>
    <w:rsid w:val="00244E69"/>
    <w:rPr>
      <w:rFonts w:eastAsiaTheme="majorEastAsia" w:cstheme="majorBidi"/>
      <w:b/>
      <w:bCs/>
      <w:color w:val="156082" w:themeColor="accent1"/>
      <w:sz w:val="20"/>
    </w:rPr>
  </w:style>
  <w:style w:type="paragraph" w:styleId="Title">
    <w:name w:val="Title"/>
    <w:basedOn w:val="Normal"/>
    <w:next w:val="Normal"/>
    <w:link w:val="TitleChar"/>
    <w:uiPriority w:val="10"/>
    <w:qFormat/>
    <w:rsid w:val="00244E6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244E69"/>
    <w:rPr>
      <w:rFonts w:asciiTheme="majorHAnsi" w:eastAsiaTheme="majorEastAsia" w:hAnsiTheme="majorHAnsi" w:cstheme="majorBidi"/>
      <w:color w:val="0A1D30" w:themeColor="text2" w:themeShade="BF"/>
      <w:spacing w:val="5"/>
      <w:kern w:val="28"/>
      <w:sz w:val="52"/>
      <w:szCs w:val="52"/>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244E69"/>
    <w:rPr>
      <w:rFonts w:asciiTheme="majorHAnsi" w:eastAsiaTheme="majorEastAsia" w:hAnsiTheme="majorHAnsi" w:cstheme="majorBidi"/>
      <w:b/>
      <w:bCs/>
      <w:i/>
      <w:iCs/>
      <w:color w:val="156082" w:themeColor="accent1"/>
    </w:rPr>
  </w:style>
  <w:style w:type="paragraph" w:styleId="ListNumber">
    <w:name w:val="List Number"/>
    <w:basedOn w:val="Normal"/>
    <w:uiPriority w:val="11"/>
    <w:rsid w:val="00BC7376"/>
    <w:pPr>
      <w:numPr>
        <w:numId w:val="6"/>
      </w:numPr>
      <w:contextualSpacing/>
    </w:pPr>
  </w:style>
  <w:style w:type="character" w:styleId="Emphasis">
    <w:name w:val="Emphasis"/>
    <w:basedOn w:val="DefaultParagraphFont"/>
    <w:uiPriority w:val="20"/>
    <w:qFormat/>
    <w:rsid w:val="00244E69"/>
    <w:rPr>
      <w:i/>
      <w:iCs/>
    </w:rPr>
  </w:style>
  <w:style w:type="paragraph" w:styleId="TOCHeading">
    <w:name w:val="TOC Heading"/>
    <w:basedOn w:val="Heading1"/>
    <w:next w:val="Normal"/>
    <w:uiPriority w:val="39"/>
    <w:semiHidden/>
    <w:unhideWhenUsed/>
    <w:qFormat/>
    <w:rsid w:val="00244E69"/>
    <w:pPr>
      <w:outlineLvl w:val="9"/>
    </w:pPr>
  </w:style>
  <w:style w:type="paragraph" w:styleId="Subtitle">
    <w:name w:val="Subtitle"/>
    <w:basedOn w:val="Normal"/>
    <w:next w:val="Normal"/>
    <w:link w:val="SubtitleChar"/>
    <w:uiPriority w:val="11"/>
    <w:qFormat/>
    <w:rsid w:val="00244E69"/>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244E69"/>
    <w:rPr>
      <w:rFonts w:asciiTheme="majorHAnsi" w:eastAsiaTheme="majorEastAsia" w:hAnsiTheme="majorHAnsi" w:cstheme="majorBidi"/>
      <w:i/>
      <w:iCs/>
      <w:color w:val="156082" w:themeColor="accent1"/>
      <w:spacing w:val="15"/>
      <w:sz w:val="24"/>
      <w:szCs w:val="24"/>
    </w:rPr>
  </w:style>
  <w:style w:type="character" w:styleId="BookTitle">
    <w:name w:val="Book Title"/>
    <w:basedOn w:val="DefaultParagraphFont"/>
    <w:uiPriority w:val="33"/>
    <w:qFormat/>
    <w:rsid w:val="00244E69"/>
    <w:rPr>
      <w:b/>
      <w:bCs/>
      <w:smallCaps/>
      <w:spacing w:val="5"/>
    </w:rPr>
  </w:style>
  <w:style w:type="character" w:styleId="IntenseReference">
    <w:name w:val="Intense Reference"/>
    <w:basedOn w:val="DefaultParagraphFont"/>
    <w:uiPriority w:val="32"/>
    <w:qFormat/>
    <w:rsid w:val="00244E69"/>
    <w:rPr>
      <w:b/>
      <w:bCs/>
      <w:smallCaps/>
      <w:color w:val="E97132" w:themeColor="accent2"/>
      <w:spacing w:val="5"/>
      <w:u w:val="single"/>
    </w:rPr>
  </w:style>
  <w:style w:type="paragraph" w:styleId="IntenseQuote">
    <w:name w:val="Intense Quote"/>
    <w:basedOn w:val="Normal"/>
    <w:next w:val="Normal"/>
    <w:link w:val="IntenseQuoteChar"/>
    <w:uiPriority w:val="30"/>
    <w:qFormat/>
    <w:rsid w:val="00244E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4E69"/>
    <w:rPr>
      <w:b/>
      <w:bCs/>
      <w:i/>
      <w:iCs/>
      <w:color w:val="156082" w:themeColor="accent1"/>
    </w:rPr>
  </w:style>
  <w:style w:type="paragraph" w:styleId="Quote">
    <w:name w:val="Quote"/>
    <w:basedOn w:val="Normal"/>
    <w:next w:val="Normal"/>
    <w:link w:val="QuoteChar"/>
    <w:uiPriority w:val="29"/>
    <w:qFormat/>
    <w:rsid w:val="00244E69"/>
    <w:rPr>
      <w:i/>
      <w:iCs/>
      <w:color w:val="000000" w:themeColor="text1"/>
    </w:rPr>
  </w:style>
  <w:style w:type="character" w:customStyle="1" w:styleId="QuoteChar">
    <w:name w:val="Quote Char"/>
    <w:basedOn w:val="DefaultParagraphFont"/>
    <w:link w:val="Quote"/>
    <w:uiPriority w:val="29"/>
    <w:rsid w:val="00244E69"/>
    <w:rPr>
      <w:i/>
      <w:iCs/>
      <w:color w:val="000000" w:themeColor="text1"/>
    </w:rPr>
  </w:style>
  <w:style w:type="character" w:customStyle="1" w:styleId="Heading8Char">
    <w:name w:val="Heading 8 Char"/>
    <w:basedOn w:val="DefaultParagraphFont"/>
    <w:link w:val="Heading8"/>
    <w:uiPriority w:val="9"/>
    <w:semiHidden/>
    <w:rsid w:val="00244E69"/>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244E6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44E69"/>
    <w:rPr>
      <w:b/>
      <w:bCs/>
      <w:color w:val="156082" w:themeColor="accent1"/>
      <w:sz w:val="18"/>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i/>
      <w:iCs/>
      <w:color w:val="156082" w:themeColor="accent1"/>
    </w:rPr>
  </w:style>
  <w:style w:type="paragraph" w:styleId="BodyText">
    <w:name w:val="Body Text"/>
    <w:basedOn w:val="Normal"/>
    <w:link w:val="BodyTextChar"/>
    <w:uiPriority w:val="99"/>
    <w:semiHidden/>
    <w:unhideWhenUsed/>
    <w:rsid w:val="006C47D8"/>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96607D"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6C47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6C47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6C47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6C47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6C47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6C47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6C47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6C47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6C47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6C47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Heading5Char">
    <w:name w:val="Heading 5 Char"/>
    <w:basedOn w:val="DefaultParagraphFont"/>
    <w:link w:val="Heading5"/>
    <w:uiPriority w:val="9"/>
    <w:semiHidden/>
    <w:rsid w:val="00244E69"/>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244E69"/>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244E69"/>
    <w:rPr>
      <w:rFonts w:asciiTheme="majorHAnsi" w:eastAsiaTheme="majorEastAsia" w:hAnsiTheme="majorHAnsi" w:cstheme="majorBidi"/>
      <w:i/>
      <w:iCs/>
      <w:color w:val="404040" w:themeColor="text1" w:themeTint="B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467886"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qFormat/>
    <w:rsid w:val="00244E69"/>
    <w:rPr>
      <w:b/>
      <w:bCs/>
      <w:i/>
      <w:iCs/>
      <w:color w:val="156082"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6C47D8"/>
    <w:pPr>
      <w:spacing w:after="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6C47D8"/>
    <w:pPr>
      <w:spacing w:after="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6C47D8"/>
    <w:pPr>
      <w:spacing w:after="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6C47D8"/>
    <w:pPr>
      <w:spacing w:after="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6C47D8"/>
    <w:pPr>
      <w:spacing w:after="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ind w:left="360"/>
      <w:contextualSpacing/>
    </w:pPr>
  </w:style>
  <w:style w:type="paragraph" w:styleId="ListContinue2">
    <w:name w:val="List Continue 2"/>
    <w:basedOn w:val="Normal"/>
    <w:uiPriority w:val="99"/>
    <w:semiHidden/>
    <w:unhideWhenUsed/>
    <w:rsid w:val="006C47D8"/>
    <w:pPr>
      <w:ind w:left="720"/>
      <w:contextualSpacing/>
    </w:pPr>
  </w:style>
  <w:style w:type="paragraph" w:styleId="ListContinue3">
    <w:name w:val="List Continue 3"/>
    <w:basedOn w:val="Normal"/>
    <w:uiPriority w:val="99"/>
    <w:semiHidden/>
    <w:unhideWhenUsed/>
    <w:rsid w:val="006C47D8"/>
    <w:pPr>
      <w:ind w:left="1080"/>
      <w:contextualSpacing/>
    </w:pPr>
  </w:style>
  <w:style w:type="paragraph" w:styleId="ListContinue4">
    <w:name w:val="List Continue 4"/>
    <w:basedOn w:val="Normal"/>
    <w:uiPriority w:val="99"/>
    <w:semiHidden/>
    <w:unhideWhenUsed/>
    <w:rsid w:val="006C47D8"/>
    <w:pPr>
      <w:ind w:left="1440"/>
      <w:contextualSpacing/>
    </w:pPr>
  </w:style>
  <w:style w:type="paragraph" w:styleId="ListContinue5">
    <w:name w:val="List Continue 5"/>
    <w:basedOn w:val="Normal"/>
    <w:uiPriority w:val="99"/>
    <w:semiHidden/>
    <w:unhideWhenUsed/>
    <w:rsid w:val="006C47D8"/>
    <w:pPr>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qFormat/>
    <w:rsid w:val="00244E69"/>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6C47D8"/>
    <w:pPr>
      <w:spacing w:after="0"/>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6C47D8"/>
    <w:pPr>
      <w:spacing w:after="0"/>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6C47D8"/>
    <w:pPr>
      <w:spacing w:after="0"/>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6C47D8"/>
    <w:pPr>
      <w:spacing w:after="0"/>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6C47D8"/>
    <w:pPr>
      <w:spacing w:after="0"/>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244E69"/>
    <w:pPr>
      <w:spacing w:after="0" w:line="240" w:lineRule="auto"/>
    </w:pPr>
  </w:style>
  <w:style w:type="paragraph" w:styleId="NormalWeb">
    <w:name w:val="Normal (Web)"/>
    <w:basedOn w:val="Normal"/>
    <w:uiPriority w:val="99"/>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qFormat/>
    <w:rsid w:val="00244E69"/>
    <w:rPr>
      <w:b/>
      <w:bCs/>
    </w:rPr>
  </w:style>
  <w:style w:type="character" w:styleId="SubtleEmphasis">
    <w:name w:val="Subtle Emphasis"/>
    <w:basedOn w:val="DefaultParagraphFont"/>
    <w:uiPriority w:val="19"/>
    <w:qFormat/>
    <w:rsid w:val="00244E69"/>
    <w:rPr>
      <w:i/>
      <w:iCs/>
      <w:color w:val="808080" w:themeColor="text1" w:themeTint="7F"/>
    </w:rPr>
  </w:style>
  <w:style w:type="character" w:styleId="SubtleReference">
    <w:name w:val="Subtle Reference"/>
    <w:basedOn w:val="DefaultParagraphFont"/>
    <w:uiPriority w:val="31"/>
    <w:qFormat/>
    <w:rsid w:val="00244E69"/>
    <w:rPr>
      <w:smallCaps/>
      <w:color w:val="E97132" w:themeColor="accent2"/>
      <w:u w:val="single"/>
    </w:rPr>
  </w:style>
  <w:style w:type="table" w:styleId="Table3Deffects1">
    <w:name w:val="Table 3D effects 1"/>
    <w:basedOn w:val="TableNormal"/>
    <w:uiPriority w:val="99"/>
    <w:semiHidden/>
    <w:unhideWhenUsed/>
    <w:rsid w:val="006C47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rsid w:val="007307A3"/>
    <w:pPr>
      <w:spacing w:after="40"/>
      <w:jc w:val="center"/>
    </w:pPr>
    <w:rPr>
      <w:color w:val="215E99" w:themeColor="text2" w:themeTint="BF"/>
    </w:rPr>
  </w:style>
  <w:style w:type="character" w:customStyle="1" w:styleId="resume-builder-skill-sectionskill">
    <w:name w:val="resume-builder-skill-section__skill"/>
    <w:basedOn w:val="DefaultParagraphFont"/>
    <w:rsid w:val="00A07CCF"/>
  </w:style>
  <w:style w:type="character" w:customStyle="1" w:styleId="apple-converted-space">
    <w:name w:val="apple-converted-space"/>
    <w:basedOn w:val="DefaultParagraphFont"/>
    <w:rsid w:val="00A07CCF"/>
  </w:style>
  <w:style w:type="paragraph" w:customStyle="1" w:styleId="p1">
    <w:name w:val="p1"/>
    <w:basedOn w:val="Normal"/>
    <w:rsid w:val="00F11133"/>
    <w:pPr>
      <w:spacing w:before="100" w:beforeAutospacing="1" w:after="100" w:afterAutospacing="1"/>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244E69"/>
  </w:style>
  <w:style w:type="paragraph" w:customStyle="1" w:styleId="PersonalName">
    <w:name w:val="Personal Name"/>
    <w:basedOn w:val="Title"/>
    <w:rsid w:val="00244E69"/>
    <w:rPr>
      <w:b/>
      <w:caps/>
      <w:color w:val="000000"/>
      <w:sz w:val="28"/>
      <w:szCs w:val="28"/>
    </w:rPr>
  </w:style>
  <w:style w:type="paragraph" w:customStyle="1" w:styleId="p2">
    <w:name w:val="p2"/>
    <w:basedOn w:val="Normal"/>
    <w:rsid w:val="00734AEC"/>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6C7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120370">
      <w:bodyDiv w:val="1"/>
      <w:marLeft w:val="0"/>
      <w:marRight w:val="0"/>
      <w:marTop w:val="0"/>
      <w:marBottom w:val="0"/>
      <w:divBdr>
        <w:top w:val="none" w:sz="0" w:space="0" w:color="auto"/>
        <w:left w:val="none" w:sz="0" w:space="0" w:color="auto"/>
        <w:bottom w:val="none" w:sz="0" w:space="0" w:color="auto"/>
        <w:right w:val="none" w:sz="0" w:space="0" w:color="auto"/>
      </w:divBdr>
    </w:div>
    <w:div w:id="53548695">
      <w:bodyDiv w:val="1"/>
      <w:marLeft w:val="0"/>
      <w:marRight w:val="0"/>
      <w:marTop w:val="0"/>
      <w:marBottom w:val="0"/>
      <w:divBdr>
        <w:top w:val="none" w:sz="0" w:space="0" w:color="auto"/>
        <w:left w:val="none" w:sz="0" w:space="0" w:color="auto"/>
        <w:bottom w:val="none" w:sz="0" w:space="0" w:color="auto"/>
        <w:right w:val="none" w:sz="0" w:space="0" w:color="auto"/>
      </w:divBdr>
    </w:div>
    <w:div w:id="359818312">
      <w:bodyDiv w:val="1"/>
      <w:marLeft w:val="0"/>
      <w:marRight w:val="0"/>
      <w:marTop w:val="0"/>
      <w:marBottom w:val="0"/>
      <w:divBdr>
        <w:top w:val="none" w:sz="0" w:space="0" w:color="auto"/>
        <w:left w:val="none" w:sz="0" w:space="0" w:color="auto"/>
        <w:bottom w:val="none" w:sz="0" w:space="0" w:color="auto"/>
        <w:right w:val="none" w:sz="0" w:space="0" w:color="auto"/>
      </w:divBdr>
    </w:div>
    <w:div w:id="749540160">
      <w:bodyDiv w:val="1"/>
      <w:marLeft w:val="0"/>
      <w:marRight w:val="0"/>
      <w:marTop w:val="0"/>
      <w:marBottom w:val="0"/>
      <w:divBdr>
        <w:top w:val="none" w:sz="0" w:space="0" w:color="auto"/>
        <w:left w:val="none" w:sz="0" w:space="0" w:color="auto"/>
        <w:bottom w:val="none" w:sz="0" w:space="0" w:color="auto"/>
        <w:right w:val="none" w:sz="0" w:space="0" w:color="auto"/>
      </w:divBdr>
    </w:div>
    <w:div w:id="902103425">
      <w:bodyDiv w:val="1"/>
      <w:marLeft w:val="0"/>
      <w:marRight w:val="0"/>
      <w:marTop w:val="0"/>
      <w:marBottom w:val="0"/>
      <w:divBdr>
        <w:top w:val="none" w:sz="0" w:space="0" w:color="auto"/>
        <w:left w:val="none" w:sz="0" w:space="0" w:color="auto"/>
        <w:bottom w:val="none" w:sz="0" w:space="0" w:color="auto"/>
        <w:right w:val="none" w:sz="0" w:space="0" w:color="auto"/>
      </w:divBdr>
    </w:div>
    <w:div w:id="962150794">
      <w:bodyDiv w:val="1"/>
      <w:marLeft w:val="0"/>
      <w:marRight w:val="0"/>
      <w:marTop w:val="0"/>
      <w:marBottom w:val="0"/>
      <w:divBdr>
        <w:top w:val="none" w:sz="0" w:space="0" w:color="auto"/>
        <w:left w:val="none" w:sz="0" w:space="0" w:color="auto"/>
        <w:bottom w:val="none" w:sz="0" w:space="0" w:color="auto"/>
        <w:right w:val="none" w:sz="0" w:space="0" w:color="auto"/>
      </w:divBdr>
    </w:div>
    <w:div w:id="1189565290">
      <w:bodyDiv w:val="1"/>
      <w:marLeft w:val="0"/>
      <w:marRight w:val="0"/>
      <w:marTop w:val="0"/>
      <w:marBottom w:val="0"/>
      <w:divBdr>
        <w:top w:val="none" w:sz="0" w:space="0" w:color="auto"/>
        <w:left w:val="none" w:sz="0" w:space="0" w:color="auto"/>
        <w:bottom w:val="none" w:sz="0" w:space="0" w:color="auto"/>
        <w:right w:val="none" w:sz="0" w:space="0" w:color="auto"/>
      </w:divBdr>
    </w:div>
    <w:div w:id="1310943195">
      <w:bodyDiv w:val="1"/>
      <w:marLeft w:val="0"/>
      <w:marRight w:val="0"/>
      <w:marTop w:val="0"/>
      <w:marBottom w:val="0"/>
      <w:divBdr>
        <w:top w:val="none" w:sz="0" w:space="0" w:color="auto"/>
        <w:left w:val="none" w:sz="0" w:space="0" w:color="auto"/>
        <w:bottom w:val="none" w:sz="0" w:space="0" w:color="auto"/>
        <w:right w:val="none" w:sz="0" w:space="0" w:color="auto"/>
      </w:divBdr>
    </w:div>
    <w:div w:id="1329361474">
      <w:bodyDiv w:val="1"/>
      <w:marLeft w:val="0"/>
      <w:marRight w:val="0"/>
      <w:marTop w:val="0"/>
      <w:marBottom w:val="0"/>
      <w:divBdr>
        <w:top w:val="none" w:sz="0" w:space="0" w:color="auto"/>
        <w:left w:val="none" w:sz="0" w:space="0" w:color="auto"/>
        <w:bottom w:val="none" w:sz="0" w:space="0" w:color="auto"/>
        <w:right w:val="none" w:sz="0" w:space="0" w:color="auto"/>
      </w:divBdr>
    </w:div>
    <w:div w:id="1597249854">
      <w:bodyDiv w:val="1"/>
      <w:marLeft w:val="0"/>
      <w:marRight w:val="0"/>
      <w:marTop w:val="0"/>
      <w:marBottom w:val="0"/>
      <w:divBdr>
        <w:top w:val="none" w:sz="0" w:space="0" w:color="auto"/>
        <w:left w:val="none" w:sz="0" w:space="0" w:color="auto"/>
        <w:bottom w:val="none" w:sz="0" w:space="0" w:color="auto"/>
        <w:right w:val="none" w:sz="0" w:space="0" w:color="auto"/>
      </w:divBdr>
    </w:div>
    <w:div w:id="1852992389">
      <w:bodyDiv w:val="1"/>
      <w:marLeft w:val="0"/>
      <w:marRight w:val="0"/>
      <w:marTop w:val="0"/>
      <w:marBottom w:val="0"/>
      <w:divBdr>
        <w:top w:val="none" w:sz="0" w:space="0" w:color="auto"/>
        <w:left w:val="none" w:sz="0" w:space="0" w:color="auto"/>
        <w:bottom w:val="none" w:sz="0" w:space="0" w:color="auto"/>
        <w:right w:val="none" w:sz="0" w:space="0" w:color="auto"/>
      </w:divBdr>
    </w:div>
    <w:div w:id="1882087447">
      <w:bodyDiv w:val="1"/>
      <w:marLeft w:val="0"/>
      <w:marRight w:val="0"/>
      <w:marTop w:val="0"/>
      <w:marBottom w:val="0"/>
      <w:divBdr>
        <w:top w:val="none" w:sz="0" w:space="0" w:color="auto"/>
        <w:left w:val="none" w:sz="0" w:space="0" w:color="auto"/>
        <w:bottom w:val="none" w:sz="0" w:space="0" w:color="auto"/>
        <w:right w:val="none" w:sz="0" w:space="0" w:color="auto"/>
      </w:divBdr>
    </w:div>
    <w:div w:id="204624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thanycurtis/Library/Containers/com.microsoft.Word/Data/Library/Application%20Support/Microsoft/Office/16.0/DTS/Search/%7bBEEF3E4C-1D7A-6D43-AE2B-AC4CA762C00D%7dtf164026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Bethany</Abstract>
  <CompanyAddress>Franklinton, NC 27525</CompanyAddress>
  <CompanyPhone>7035019700</CompanyPhone>
  <CompanyFax/>
  <CompanyEmail>beth.sitruc@icloud.com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7A23F3-9E2F-4CC8-8619-030649304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{BEEF3E4C-1D7A-6D43-AE2B-AC4CA762C00D}tf16402607.dotx</Template>
  <TotalTime>3</TotalTime>
  <Pages>3</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www.linkedin.com/in/bethany-curtis-2988895a</cp:keywords>
  <dc:description/>
  <cp:lastModifiedBy>Ryan Curtis</cp:lastModifiedBy>
  <cp:revision>5</cp:revision>
  <cp:lastPrinted>2025-09-09T15:34:00Z</cp:lastPrinted>
  <dcterms:created xsi:type="dcterms:W3CDTF">2026-07-20T14:34:00Z</dcterms:created>
  <dcterms:modified xsi:type="dcterms:W3CDTF">2026-07-20T14:55:00Z</dcterms:modified>
  <cp:category>Curtis</cp:category>
</cp:coreProperties>
</file>